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224CD3" w:rsidRPr="00823F62" w14:paraId="61AC2D9C" w14:textId="77777777" w:rsidTr="00823F62">
        <w:tc>
          <w:tcPr>
            <w:tcW w:w="9918" w:type="dxa"/>
          </w:tcPr>
          <w:p w14:paraId="5B839306" w14:textId="55A986F7" w:rsidR="00224CD3" w:rsidRPr="00823F62" w:rsidRDefault="00224CD3" w:rsidP="008D576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uk-UA"/>
              </w:rPr>
            </w:pPr>
            <w:r w:rsidRPr="00823F62">
              <w:rPr>
                <w:rFonts w:asciiTheme="majorBidi" w:hAnsiTheme="majorBidi" w:cstheme="majorBidi"/>
                <w:sz w:val="20"/>
                <w:szCs w:val="20"/>
                <w:lang w:val="uk-UA"/>
              </w:rPr>
              <w:t>Увага! Оплата цього рахунку означає погодження з умовами виконання робіт(надання послуг).</w:t>
            </w:r>
          </w:p>
        </w:tc>
      </w:tr>
    </w:tbl>
    <w:p w14:paraId="255EB11C" w14:textId="77777777" w:rsidR="00224CD3" w:rsidRPr="00823F62" w:rsidRDefault="00224CD3" w:rsidP="00224CD3">
      <w:pPr>
        <w:rPr>
          <w:rFonts w:asciiTheme="majorBidi" w:hAnsiTheme="majorBidi" w:cstheme="majorBidi"/>
          <w:lang w:val="uk-UA"/>
        </w:rPr>
      </w:pPr>
    </w:p>
    <w:p w14:paraId="3CBD472E" w14:textId="77777777" w:rsidR="00224CD3" w:rsidRPr="00823F62" w:rsidRDefault="00224CD3" w:rsidP="00224CD3">
      <w:pPr>
        <w:jc w:val="center"/>
        <w:rPr>
          <w:rFonts w:asciiTheme="majorBidi" w:hAnsiTheme="majorBidi" w:cstheme="majorBidi"/>
          <w:b/>
          <w:bCs/>
          <w:lang w:val="uk-UA"/>
        </w:rPr>
      </w:pPr>
      <w:r w:rsidRPr="00823F62">
        <w:rPr>
          <w:rFonts w:asciiTheme="majorBidi" w:hAnsiTheme="majorBidi" w:cstheme="majorBidi"/>
          <w:b/>
          <w:bCs/>
          <w:lang w:val="uk-UA"/>
        </w:rPr>
        <w:t>Зразок заповнення платіжного доручення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224CD3" w:rsidRPr="00930FA7" w14:paraId="19FD5D0D" w14:textId="77777777" w:rsidTr="00823F62">
        <w:tc>
          <w:tcPr>
            <w:tcW w:w="9918" w:type="dxa"/>
          </w:tcPr>
          <w:p w14:paraId="4460788B" w14:textId="7457B3EE" w:rsidR="00224CD3" w:rsidRPr="00823F62" w:rsidRDefault="00224CD3" w:rsidP="008D5760">
            <w:pPr>
              <w:rPr>
                <w:rFonts w:asciiTheme="majorBidi" w:hAnsiTheme="majorBidi" w:cstheme="majorBidi"/>
                <w:lang w:val="en-US"/>
              </w:rPr>
            </w:pPr>
            <w:r w:rsidRPr="00823F62">
              <w:rPr>
                <w:rFonts w:asciiTheme="majorBidi" w:hAnsiTheme="majorBidi" w:cstheme="majorBidi"/>
                <w:b/>
                <w:bCs/>
                <w:lang w:val="uk-UA"/>
              </w:rPr>
              <w:t>Виконавець:</w:t>
            </w:r>
            <w:r w:rsidR="00823F62" w:rsidRPr="00823F62">
              <w:rPr>
                <w:rFonts w:asciiTheme="majorBidi" w:hAnsiTheme="majorBidi" w:cstheme="majorBidi"/>
                <w:b/>
                <w:bCs/>
                <w:lang w:val="uk-UA"/>
              </w:rPr>
              <w:t xml:space="preserve"> </w:t>
            </w:r>
            <w:r w:rsidRPr="00823F62">
              <w:rPr>
                <w:rFonts w:asciiTheme="majorBidi" w:hAnsiTheme="majorBidi" w:cstheme="majorBidi"/>
                <w:lang w:val="en-US"/>
              </w:rPr>
              <w:t>{invoice-</w:t>
            </w:r>
            <w:r w:rsidR="00E775B2" w:rsidRPr="00823F62">
              <w:rPr>
                <w:rFonts w:asciiTheme="majorBidi" w:hAnsiTheme="majorBidi" w:cstheme="majorBidi"/>
                <w:lang w:val="en-US"/>
              </w:rPr>
              <w:t>example-performer</w:t>
            </w:r>
            <w:r w:rsidRPr="00823F62">
              <w:rPr>
                <w:rFonts w:asciiTheme="majorBidi" w:hAnsiTheme="majorBidi" w:cstheme="majorBidi"/>
                <w:lang w:val="en-US"/>
              </w:rPr>
              <w:t>}</w:t>
            </w:r>
          </w:p>
          <w:p w14:paraId="43FD3540" w14:textId="0469AB89" w:rsidR="00224CD3" w:rsidRPr="00823F62" w:rsidRDefault="00224CD3" w:rsidP="008D5760">
            <w:pPr>
              <w:rPr>
                <w:rFonts w:asciiTheme="majorBidi" w:hAnsiTheme="majorBidi" w:cstheme="majorBidi"/>
                <w:lang w:val="en-US"/>
              </w:rPr>
            </w:pPr>
            <w:r w:rsidRPr="00823F62">
              <w:rPr>
                <w:rFonts w:asciiTheme="majorBidi" w:hAnsiTheme="majorBidi" w:cstheme="majorBidi"/>
                <w:b/>
                <w:bCs/>
                <w:lang w:val="uk-UA"/>
              </w:rPr>
              <w:t>Код</w:t>
            </w:r>
            <w:r w:rsidR="00823F62" w:rsidRPr="00823F62">
              <w:rPr>
                <w:rFonts w:asciiTheme="majorBidi" w:hAnsiTheme="majorBidi" w:cstheme="majorBidi"/>
                <w:b/>
                <w:bCs/>
                <w:lang w:val="en-US"/>
              </w:rPr>
              <w:t xml:space="preserve"> </w:t>
            </w:r>
            <w:r w:rsidR="00823F62" w:rsidRPr="00823F62">
              <w:rPr>
                <w:rFonts w:asciiTheme="majorBidi" w:hAnsiTheme="majorBidi" w:cstheme="majorBidi"/>
                <w:b/>
                <w:bCs/>
                <w:lang w:val="uk-UA"/>
              </w:rPr>
              <w:t>за</w:t>
            </w:r>
            <w:r w:rsidRPr="00823F62">
              <w:rPr>
                <w:rFonts w:asciiTheme="majorBidi" w:hAnsiTheme="majorBidi" w:cstheme="majorBidi"/>
                <w:b/>
                <w:bCs/>
                <w:lang w:val="en-US"/>
              </w:rPr>
              <w:t xml:space="preserve"> </w:t>
            </w:r>
            <w:r w:rsidRPr="00823F62">
              <w:rPr>
                <w:rFonts w:asciiTheme="majorBidi" w:hAnsiTheme="majorBidi" w:cstheme="majorBidi"/>
                <w:b/>
                <w:bCs/>
                <w:lang w:val="uk-UA"/>
              </w:rPr>
              <w:t>ЄДРПОУ:</w:t>
            </w:r>
            <w:r w:rsidRPr="00823F62">
              <w:rPr>
                <w:rFonts w:asciiTheme="majorBidi" w:hAnsiTheme="majorBidi" w:cstheme="majorBidi"/>
                <w:lang w:val="uk-UA"/>
              </w:rPr>
              <w:t xml:space="preserve"> </w:t>
            </w:r>
            <w:r w:rsidR="00E775B2" w:rsidRPr="00823F62">
              <w:rPr>
                <w:rFonts w:asciiTheme="majorBidi" w:hAnsiTheme="majorBidi" w:cstheme="majorBidi"/>
                <w:lang w:val="en-US"/>
              </w:rPr>
              <w:t>{invoice-example-</w:t>
            </w:r>
            <w:r w:rsidR="00B46680">
              <w:rPr>
                <w:rFonts w:asciiTheme="majorBidi" w:hAnsiTheme="majorBidi" w:cstheme="majorBidi"/>
                <w:lang w:val="en-US"/>
              </w:rPr>
              <w:t>c</w:t>
            </w:r>
            <w:r w:rsidR="00E775B2" w:rsidRPr="00823F62">
              <w:rPr>
                <w:rFonts w:asciiTheme="majorBidi" w:hAnsiTheme="majorBidi" w:cstheme="majorBidi"/>
                <w:lang w:val="en-US"/>
              </w:rPr>
              <w:t>od-</w:t>
            </w:r>
            <w:proofErr w:type="spellStart"/>
            <w:r w:rsidR="00E775B2" w:rsidRPr="00823F62">
              <w:rPr>
                <w:rFonts w:asciiTheme="majorBidi" w:hAnsiTheme="majorBidi" w:cstheme="majorBidi"/>
                <w:lang w:val="en-US"/>
              </w:rPr>
              <w:t>edrpou</w:t>
            </w:r>
            <w:proofErr w:type="spellEnd"/>
            <w:r w:rsidR="00E775B2" w:rsidRPr="00823F62">
              <w:rPr>
                <w:rFonts w:asciiTheme="majorBidi" w:hAnsiTheme="majorBidi" w:cstheme="majorBidi"/>
                <w:lang w:val="en-US"/>
              </w:rPr>
              <w:t>}</w:t>
            </w:r>
          </w:p>
          <w:p w14:paraId="63F0C066" w14:textId="7797B3C2" w:rsidR="00224CD3" w:rsidRPr="00823F62" w:rsidRDefault="00224CD3" w:rsidP="008D5760">
            <w:pPr>
              <w:rPr>
                <w:rFonts w:asciiTheme="majorBidi" w:hAnsiTheme="majorBidi" w:cstheme="majorBidi"/>
                <w:lang w:val="en-US"/>
              </w:rPr>
            </w:pPr>
            <w:r w:rsidRPr="00823F62">
              <w:rPr>
                <w:rFonts w:asciiTheme="majorBidi" w:hAnsiTheme="majorBidi" w:cstheme="majorBidi"/>
                <w:b/>
                <w:bCs/>
                <w:lang w:val="uk-UA"/>
              </w:rPr>
              <w:t>Банк отримувача:</w:t>
            </w:r>
            <w:r w:rsidRPr="00823F62">
              <w:rPr>
                <w:rFonts w:asciiTheme="majorBidi" w:hAnsiTheme="majorBidi" w:cstheme="majorBidi"/>
                <w:lang w:val="uk-UA"/>
              </w:rPr>
              <w:t xml:space="preserve"> </w:t>
            </w:r>
            <w:r w:rsidR="00E775B2" w:rsidRPr="00823F62">
              <w:rPr>
                <w:rFonts w:asciiTheme="majorBidi" w:hAnsiTheme="majorBidi" w:cstheme="majorBidi"/>
                <w:lang w:val="en-US"/>
              </w:rPr>
              <w:t>{invoice-example-bank}</w:t>
            </w:r>
          </w:p>
          <w:p w14:paraId="2611F554" w14:textId="1DB07E81" w:rsidR="00224CD3" w:rsidRPr="00823F62" w:rsidRDefault="00224CD3" w:rsidP="008D5760">
            <w:pPr>
              <w:rPr>
                <w:rFonts w:asciiTheme="majorBidi" w:hAnsiTheme="majorBidi" w:cstheme="majorBidi"/>
                <w:lang w:val="uk-UA"/>
              </w:rPr>
            </w:pPr>
            <w:r w:rsidRPr="00823F62">
              <w:rPr>
                <w:rFonts w:asciiTheme="majorBidi" w:hAnsiTheme="majorBidi" w:cstheme="majorBidi"/>
                <w:b/>
                <w:bCs/>
                <w:lang w:val="uk-UA"/>
              </w:rPr>
              <w:t>№ рахунку:</w:t>
            </w:r>
            <w:r w:rsidRPr="00823F62">
              <w:rPr>
                <w:rFonts w:asciiTheme="majorBidi" w:hAnsiTheme="majorBidi" w:cstheme="majorBidi"/>
                <w:lang w:val="uk-UA"/>
              </w:rPr>
              <w:t xml:space="preserve"> </w:t>
            </w:r>
            <w:r w:rsidR="00E775B2" w:rsidRPr="00823F62">
              <w:rPr>
                <w:rFonts w:asciiTheme="majorBidi" w:hAnsiTheme="majorBidi" w:cstheme="majorBidi"/>
                <w:lang w:val="en-US"/>
              </w:rPr>
              <w:t>{invoice-example-bank-account}</w:t>
            </w:r>
          </w:p>
        </w:tc>
      </w:tr>
    </w:tbl>
    <w:p w14:paraId="27E784C8" w14:textId="77777777" w:rsidR="00224CD3" w:rsidRPr="00823F62" w:rsidRDefault="00224CD3" w:rsidP="00224CD3">
      <w:pPr>
        <w:rPr>
          <w:rFonts w:asciiTheme="majorBidi" w:hAnsiTheme="majorBidi" w:cstheme="majorBidi"/>
          <w:lang w:val="uk-UA"/>
        </w:rPr>
      </w:pPr>
    </w:p>
    <w:p w14:paraId="77DDA3F3" w14:textId="40C01FDC" w:rsidR="00224CD3" w:rsidRPr="00823F62" w:rsidRDefault="00224CD3" w:rsidP="00E775B2">
      <w:pPr>
        <w:pBdr>
          <w:bottom w:val="single" w:sz="12" w:space="1" w:color="auto"/>
        </w:pBdr>
        <w:rPr>
          <w:rFonts w:asciiTheme="majorBidi" w:hAnsiTheme="majorBidi" w:cstheme="majorBidi"/>
          <w:b/>
          <w:bCs/>
          <w:lang w:val="uk-UA"/>
        </w:rPr>
      </w:pPr>
      <w:r w:rsidRPr="00823F62">
        <w:rPr>
          <w:rFonts w:asciiTheme="majorBidi" w:hAnsiTheme="majorBidi" w:cstheme="majorBidi"/>
          <w:b/>
          <w:bCs/>
          <w:lang w:val="uk-UA"/>
        </w:rPr>
        <w:t>Рахунок на оплату №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{</w:t>
      </w:r>
      <w:r w:rsidR="00E775B2" w:rsidRPr="00823F62">
        <w:rPr>
          <w:rFonts w:asciiTheme="majorBidi" w:hAnsiTheme="majorBidi" w:cstheme="majorBidi"/>
          <w:b/>
          <w:bCs/>
          <w:lang w:val="en-US"/>
        </w:rPr>
        <w:t>invoice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-</w:t>
      </w:r>
      <w:r w:rsidR="00E775B2" w:rsidRPr="00823F62">
        <w:rPr>
          <w:rFonts w:asciiTheme="majorBidi" w:hAnsiTheme="majorBidi" w:cstheme="majorBidi"/>
          <w:b/>
          <w:bCs/>
          <w:lang w:val="en-US"/>
        </w:rPr>
        <w:t>number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}</w:t>
      </w:r>
      <w:r w:rsidRPr="00823F62">
        <w:rPr>
          <w:rFonts w:asciiTheme="majorBidi" w:hAnsiTheme="majorBidi" w:cstheme="majorBidi"/>
          <w:b/>
          <w:bCs/>
          <w:lang w:val="uk-UA"/>
        </w:rPr>
        <w:t xml:space="preserve"> від 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{</w:t>
      </w:r>
      <w:r w:rsidR="00E775B2" w:rsidRPr="00823F62">
        <w:rPr>
          <w:rFonts w:asciiTheme="majorBidi" w:hAnsiTheme="majorBidi" w:cstheme="majorBidi"/>
          <w:b/>
          <w:bCs/>
          <w:lang w:val="en-US"/>
        </w:rPr>
        <w:t>invoice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-</w:t>
      </w:r>
      <w:r w:rsidR="00E775B2" w:rsidRPr="00823F62">
        <w:rPr>
          <w:rFonts w:asciiTheme="majorBidi" w:hAnsiTheme="majorBidi" w:cstheme="majorBidi"/>
          <w:b/>
          <w:bCs/>
          <w:lang w:val="en-US"/>
        </w:rPr>
        <w:t>date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}</w:t>
      </w:r>
    </w:p>
    <w:p w14:paraId="0CE7A36E" w14:textId="77777777" w:rsidR="00224CD3" w:rsidRPr="00823F62" w:rsidRDefault="00224CD3" w:rsidP="00224CD3">
      <w:pPr>
        <w:rPr>
          <w:rFonts w:asciiTheme="majorBidi" w:hAnsiTheme="majorBidi" w:cstheme="majorBidi"/>
          <w:lang w:val="uk-UA"/>
        </w:rPr>
      </w:pPr>
    </w:p>
    <w:tbl>
      <w:tblPr>
        <w:tblStyle w:val="TableGrid"/>
        <w:tblW w:w="9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257"/>
      </w:tblGrid>
      <w:tr w:rsidR="00E775B2" w:rsidRPr="00930FA7" w14:paraId="48006AD0" w14:textId="77777777" w:rsidTr="009D3363">
        <w:trPr>
          <w:trHeight w:val="983"/>
        </w:trPr>
        <w:tc>
          <w:tcPr>
            <w:tcW w:w="1696" w:type="dxa"/>
          </w:tcPr>
          <w:p w14:paraId="2D757A12" w14:textId="5A21BEE4" w:rsidR="00224CD3" w:rsidRPr="00823F62" w:rsidRDefault="00E775B2" w:rsidP="008D5760">
            <w:pPr>
              <w:rPr>
                <w:rFonts w:asciiTheme="majorBidi" w:hAnsiTheme="majorBidi" w:cstheme="majorBidi"/>
                <w:b/>
                <w:bCs/>
                <w:lang w:val="uk-UA"/>
              </w:rPr>
            </w:pPr>
            <w:r w:rsidRPr="00823F62">
              <w:rPr>
                <w:rFonts w:asciiTheme="majorBidi" w:hAnsiTheme="majorBidi" w:cstheme="majorBidi"/>
                <w:b/>
                <w:bCs/>
                <w:lang w:val="uk-UA"/>
              </w:rPr>
              <w:t>Виконавець</w:t>
            </w:r>
            <w:r w:rsidR="00224CD3" w:rsidRPr="00823F62">
              <w:rPr>
                <w:rFonts w:asciiTheme="majorBidi" w:hAnsiTheme="majorBidi" w:cstheme="majorBidi"/>
                <w:b/>
                <w:bCs/>
                <w:lang w:val="uk-UA"/>
              </w:rPr>
              <w:t>:</w:t>
            </w:r>
          </w:p>
        </w:tc>
        <w:tc>
          <w:tcPr>
            <w:tcW w:w="8257" w:type="dxa"/>
          </w:tcPr>
          <w:p w14:paraId="2439FDD2" w14:textId="0B068014" w:rsidR="00823F62" w:rsidRPr="00823F62" w:rsidRDefault="00823F62" w:rsidP="008D5760">
            <w:pPr>
              <w:rPr>
                <w:rFonts w:asciiTheme="majorBidi" w:hAnsiTheme="majorBidi" w:cstheme="majorBidi"/>
                <w:lang w:val="en-US"/>
              </w:rPr>
            </w:pPr>
            <w:r w:rsidRPr="00823F62">
              <w:rPr>
                <w:rFonts w:asciiTheme="majorBidi" w:hAnsiTheme="majorBidi" w:cstheme="majorBidi"/>
                <w:lang w:val="en-US"/>
              </w:rPr>
              <w:t>{invoice-performer}</w:t>
            </w:r>
            <w:r w:rsidR="00224CD3" w:rsidRPr="00823F62">
              <w:rPr>
                <w:rFonts w:asciiTheme="majorBidi" w:hAnsiTheme="majorBidi" w:cstheme="majorBidi"/>
                <w:lang w:val="uk-UA"/>
              </w:rPr>
              <w:t>,</w:t>
            </w:r>
          </w:p>
          <w:p w14:paraId="62D7BA61" w14:textId="3165E7C0" w:rsidR="00823F62" w:rsidRDefault="00224CD3" w:rsidP="00823F62">
            <w:pPr>
              <w:rPr>
                <w:rFonts w:asciiTheme="majorBidi" w:hAnsiTheme="majorBidi" w:cstheme="majorBidi"/>
                <w:lang w:val="en-US"/>
              </w:rPr>
            </w:pPr>
            <w:r w:rsidRPr="00823F62">
              <w:rPr>
                <w:rFonts w:asciiTheme="majorBidi" w:hAnsiTheme="majorBidi" w:cstheme="majorBidi"/>
                <w:lang w:val="uk-UA"/>
              </w:rPr>
              <w:t xml:space="preserve">код за ЄДРПОУ </w:t>
            </w:r>
            <w:r w:rsidR="00823F62" w:rsidRPr="00823F62">
              <w:rPr>
                <w:rFonts w:asciiTheme="majorBidi" w:hAnsiTheme="majorBidi" w:cstheme="majorBidi"/>
                <w:lang w:val="en-US"/>
              </w:rPr>
              <w:t>{</w:t>
            </w:r>
            <w:r w:rsidR="00823F62">
              <w:rPr>
                <w:rFonts w:asciiTheme="majorBidi" w:hAnsiTheme="majorBidi" w:cstheme="majorBidi"/>
                <w:lang w:val="en-US"/>
              </w:rPr>
              <w:t>invoice-cod-</w:t>
            </w:r>
            <w:proofErr w:type="spellStart"/>
            <w:r w:rsidR="00823F62">
              <w:rPr>
                <w:rFonts w:asciiTheme="majorBidi" w:hAnsiTheme="majorBidi" w:cstheme="majorBidi"/>
                <w:lang w:val="en-US"/>
              </w:rPr>
              <w:t>edrpou</w:t>
            </w:r>
            <w:proofErr w:type="spellEnd"/>
            <w:r w:rsidR="00823F62" w:rsidRPr="00823F62">
              <w:rPr>
                <w:rFonts w:asciiTheme="majorBidi" w:hAnsiTheme="majorBidi" w:cstheme="majorBidi"/>
                <w:lang w:val="en-US"/>
              </w:rPr>
              <w:t>}</w:t>
            </w:r>
            <w:r w:rsidRPr="00823F62">
              <w:rPr>
                <w:rFonts w:asciiTheme="majorBidi" w:hAnsiTheme="majorBidi" w:cstheme="majorBidi"/>
                <w:lang w:val="uk-UA"/>
              </w:rPr>
              <w:t xml:space="preserve">, ІПН </w:t>
            </w:r>
            <w:r w:rsidR="00823F62">
              <w:rPr>
                <w:rFonts w:asciiTheme="majorBidi" w:hAnsiTheme="majorBidi" w:cstheme="majorBidi"/>
                <w:lang w:val="en-US"/>
              </w:rPr>
              <w:t>{invoice-</w:t>
            </w:r>
            <w:r w:rsidR="00B46680">
              <w:rPr>
                <w:rFonts w:asciiTheme="majorBidi" w:hAnsiTheme="majorBidi" w:cstheme="majorBidi"/>
                <w:lang w:val="en-US"/>
              </w:rPr>
              <w:t>c</w:t>
            </w:r>
            <w:r w:rsidR="00823F62">
              <w:rPr>
                <w:rFonts w:asciiTheme="majorBidi" w:hAnsiTheme="majorBidi" w:cstheme="majorBidi"/>
                <w:lang w:val="en-US"/>
              </w:rPr>
              <w:t>od-tax}</w:t>
            </w:r>
            <w:r w:rsidRPr="00823F62">
              <w:rPr>
                <w:rFonts w:asciiTheme="majorBidi" w:hAnsiTheme="majorBidi" w:cstheme="majorBidi"/>
                <w:lang w:val="uk-UA"/>
              </w:rPr>
              <w:t>,</w:t>
            </w:r>
          </w:p>
          <w:p w14:paraId="7FE9D0E9" w14:textId="0EA81FC6" w:rsidR="00224CD3" w:rsidRPr="00823F62" w:rsidRDefault="00224CD3" w:rsidP="00823F62">
            <w:pPr>
              <w:rPr>
                <w:rFonts w:asciiTheme="majorBidi" w:hAnsiTheme="majorBidi" w:cstheme="majorBidi"/>
                <w:lang w:val="en-US"/>
              </w:rPr>
            </w:pPr>
            <w:r w:rsidRPr="00823F62">
              <w:rPr>
                <w:rFonts w:asciiTheme="majorBidi" w:hAnsiTheme="majorBidi" w:cstheme="majorBidi"/>
                <w:lang w:val="uk-UA"/>
              </w:rPr>
              <w:t xml:space="preserve">П/р </w:t>
            </w:r>
            <w:r w:rsidR="00823F62" w:rsidRPr="00823F62">
              <w:rPr>
                <w:rFonts w:asciiTheme="majorBidi" w:hAnsiTheme="majorBidi" w:cstheme="majorBidi"/>
                <w:lang w:val="uk-UA"/>
              </w:rPr>
              <w:t>{</w:t>
            </w:r>
            <w:r w:rsidR="00823F62">
              <w:rPr>
                <w:rFonts w:asciiTheme="majorBidi" w:hAnsiTheme="majorBidi" w:cstheme="majorBidi"/>
                <w:lang w:val="en-US"/>
              </w:rPr>
              <w:t>invoice</w:t>
            </w:r>
            <w:r w:rsidR="00823F62" w:rsidRPr="00823F62">
              <w:rPr>
                <w:rFonts w:asciiTheme="majorBidi" w:hAnsiTheme="majorBidi" w:cstheme="majorBidi"/>
                <w:lang w:val="uk-UA"/>
              </w:rPr>
              <w:t>-</w:t>
            </w:r>
            <w:r w:rsidR="00823F62">
              <w:rPr>
                <w:rFonts w:asciiTheme="majorBidi" w:hAnsiTheme="majorBidi" w:cstheme="majorBidi"/>
                <w:lang w:val="en-US"/>
              </w:rPr>
              <w:t>bank</w:t>
            </w:r>
            <w:r w:rsidR="00823F62" w:rsidRPr="00823F62">
              <w:rPr>
                <w:rFonts w:asciiTheme="majorBidi" w:hAnsiTheme="majorBidi" w:cstheme="majorBidi"/>
                <w:lang w:val="uk-UA"/>
              </w:rPr>
              <w:t>-</w:t>
            </w:r>
            <w:r w:rsidR="00823F62">
              <w:rPr>
                <w:rFonts w:asciiTheme="majorBidi" w:hAnsiTheme="majorBidi" w:cstheme="majorBidi"/>
                <w:lang w:val="en-US"/>
              </w:rPr>
              <w:t>account</w:t>
            </w:r>
            <w:r w:rsidR="00823F62" w:rsidRPr="00823F62">
              <w:rPr>
                <w:rFonts w:asciiTheme="majorBidi" w:hAnsiTheme="majorBidi" w:cstheme="majorBidi"/>
                <w:lang w:val="uk-UA"/>
              </w:rPr>
              <w:t>}</w:t>
            </w:r>
            <w:r w:rsidRPr="00823F62">
              <w:rPr>
                <w:rFonts w:asciiTheme="majorBidi" w:hAnsiTheme="majorBidi" w:cstheme="majorBidi"/>
                <w:lang w:val="uk-UA"/>
              </w:rPr>
              <w:t xml:space="preserve">, </w:t>
            </w:r>
            <w:r w:rsidR="00823F62">
              <w:rPr>
                <w:rFonts w:asciiTheme="majorBidi" w:hAnsiTheme="majorBidi" w:cstheme="majorBidi"/>
                <w:lang w:val="en-US"/>
              </w:rPr>
              <w:t>{invoice-bank}</w:t>
            </w:r>
          </w:p>
        </w:tc>
      </w:tr>
      <w:tr w:rsidR="00E775B2" w:rsidRPr="00823F62" w14:paraId="329E302C" w14:textId="77777777" w:rsidTr="009D3363">
        <w:trPr>
          <w:trHeight w:val="429"/>
        </w:trPr>
        <w:tc>
          <w:tcPr>
            <w:tcW w:w="1696" w:type="dxa"/>
          </w:tcPr>
          <w:p w14:paraId="530E8441" w14:textId="2F7F1242" w:rsidR="00224CD3" w:rsidRPr="00823F62" w:rsidRDefault="00E775B2" w:rsidP="008D5760">
            <w:pPr>
              <w:rPr>
                <w:rFonts w:asciiTheme="majorBidi" w:hAnsiTheme="majorBidi" w:cstheme="majorBidi"/>
                <w:b/>
                <w:bCs/>
                <w:lang w:val="uk-UA"/>
              </w:rPr>
            </w:pPr>
            <w:r w:rsidRPr="00823F62">
              <w:rPr>
                <w:rFonts w:asciiTheme="majorBidi" w:hAnsiTheme="majorBidi" w:cstheme="majorBidi"/>
                <w:b/>
                <w:bCs/>
                <w:lang w:val="uk-UA"/>
              </w:rPr>
              <w:t>Замовник</w:t>
            </w:r>
            <w:r w:rsidR="00224CD3" w:rsidRPr="00823F62">
              <w:rPr>
                <w:rFonts w:asciiTheme="majorBidi" w:hAnsiTheme="majorBidi" w:cstheme="majorBidi"/>
                <w:b/>
                <w:bCs/>
                <w:lang w:val="uk-UA"/>
              </w:rPr>
              <w:t>:</w:t>
            </w:r>
          </w:p>
        </w:tc>
        <w:tc>
          <w:tcPr>
            <w:tcW w:w="8257" w:type="dxa"/>
          </w:tcPr>
          <w:p w14:paraId="377F8857" w14:textId="09161813" w:rsidR="00224CD3" w:rsidRPr="00823F62" w:rsidRDefault="00E775B2" w:rsidP="00823F62">
            <w:pPr>
              <w:rPr>
                <w:rFonts w:asciiTheme="majorBidi" w:hAnsiTheme="majorBidi" w:cstheme="majorBidi"/>
                <w:lang w:val="uk-UA"/>
              </w:rPr>
            </w:pPr>
            <w:r w:rsidRPr="00823F62">
              <w:rPr>
                <w:rFonts w:asciiTheme="majorBidi" w:hAnsiTheme="majorBidi" w:cstheme="majorBidi"/>
                <w:lang w:val="en-US"/>
              </w:rPr>
              <w:t>{invoice-customer}</w:t>
            </w:r>
          </w:p>
        </w:tc>
      </w:tr>
      <w:tr w:rsidR="00E775B2" w:rsidRPr="00823F62" w14:paraId="54A9BB18" w14:textId="77777777" w:rsidTr="00823F62">
        <w:tc>
          <w:tcPr>
            <w:tcW w:w="1696" w:type="dxa"/>
          </w:tcPr>
          <w:p w14:paraId="79AAD528" w14:textId="6293F413" w:rsidR="00224CD3" w:rsidRPr="00823F62" w:rsidRDefault="00224CD3" w:rsidP="008D5760">
            <w:pPr>
              <w:rPr>
                <w:rFonts w:asciiTheme="majorBidi" w:hAnsiTheme="majorBidi" w:cstheme="majorBidi"/>
                <w:b/>
                <w:bCs/>
                <w:lang w:val="uk-UA"/>
              </w:rPr>
            </w:pPr>
            <w:r w:rsidRPr="00823F62">
              <w:rPr>
                <w:rFonts w:asciiTheme="majorBidi" w:hAnsiTheme="majorBidi" w:cstheme="majorBidi"/>
                <w:b/>
                <w:bCs/>
                <w:lang w:val="uk-UA"/>
              </w:rPr>
              <w:t>Договір:</w:t>
            </w:r>
          </w:p>
        </w:tc>
        <w:tc>
          <w:tcPr>
            <w:tcW w:w="8257" w:type="dxa"/>
          </w:tcPr>
          <w:p w14:paraId="29C0632F" w14:textId="29360B03" w:rsidR="00224CD3" w:rsidRPr="00823F62" w:rsidRDefault="00E775B2" w:rsidP="00E775B2">
            <w:pPr>
              <w:rPr>
                <w:rFonts w:asciiTheme="majorBidi" w:hAnsiTheme="majorBidi" w:cstheme="majorBidi"/>
                <w:lang w:val="en-US"/>
              </w:rPr>
            </w:pPr>
            <w:r w:rsidRPr="00823F62">
              <w:rPr>
                <w:rFonts w:asciiTheme="majorBidi" w:hAnsiTheme="majorBidi" w:cstheme="majorBidi"/>
                <w:lang w:val="en-US"/>
              </w:rPr>
              <w:t>{invoice-treaty}</w:t>
            </w:r>
          </w:p>
        </w:tc>
      </w:tr>
    </w:tbl>
    <w:p w14:paraId="04BE58D2" w14:textId="77777777" w:rsidR="009D3363" w:rsidRDefault="009D3363" w:rsidP="00224CD3">
      <w:pPr>
        <w:rPr>
          <w:rFonts w:asciiTheme="majorBidi" w:hAnsiTheme="majorBidi" w:cstheme="majorBidi"/>
          <w:lang w:val="en-US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567"/>
        <w:gridCol w:w="851"/>
        <w:gridCol w:w="850"/>
        <w:gridCol w:w="1418"/>
        <w:gridCol w:w="1559"/>
      </w:tblGrid>
      <w:tr w:rsidR="009D3363" w:rsidRPr="00175618" w14:paraId="537B28BF" w14:textId="77777777" w:rsidTr="008D5760">
        <w:tc>
          <w:tcPr>
            <w:tcW w:w="673" w:type="dxa"/>
          </w:tcPr>
          <w:p w14:paraId="22636ABC" w14:textId="77777777" w:rsidR="009D3363" w:rsidRPr="0017561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 xml:space="preserve">№ </w:t>
            </w:r>
            <w:proofErr w:type="spellStart"/>
            <w:r w:rsidRPr="00175618">
              <w:rPr>
                <w:lang w:val="uk-UA"/>
              </w:rPr>
              <w:t>за.п</w:t>
            </w:r>
            <w:proofErr w:type="spellEnd"/>
            <w:r w:rsidRPr="00175618">
              <w:rPr>
                <w:lang w:val="uk-UA"/>
              </w:rPr>
              <w:t>.</w:t>
            </w:r>
          </w:p>
        </w:tc>
        <w:tc>
          <w:tcPr>
            <w:tcW w:w="4567" w:type="dxa"/>
          </w:tcPr>
          <w:p w14:paraId="5B028643" w14:textId="77777777" w:rsidR="009D3363" w:rsidRPr="00F161F4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>Найменування</w:t>
            </w:r>
            <w:r>
              <w:rPr>
                <w:lang w:val="en-US"/>
              </w:rPr>
              <w:t xml:space="preserve"> </w:t>
            </w:r>
            <w:r>
              <w:rPr>
                <w:lang w:val="uk-UA"/>
              </w:rPr>
              <w:t>робіт(послуг)</w:t>
            </w:r>
          </w:p>
        </w:tc>
        <w:tc>
          <w:tcPr>
            <w:tcW w:w="851" w:type="dxa"/>
          </w:tcPr>
          <w:p w14:paraId="0AE59BA0" w14:textId="77777777" w:rsidR="009D3363" w:rsidRPr="0017561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 xml:space="preserve">Од. </w:t>
            </w:r>
            <w:proofErr w:type="spellStart"/>
            <w:r w:rsidRPr="00175618">
              <w:rPr>
                <w:lang w:val="uk-UA"/>
              </w:rPr>
              <w:t>вим</w:t>
            </w:r>
            <w:proofErr w:type="spellEnd"/>
            <w:r w:rsidRPr="00175618">
              <w:rPr>
                <w:lang w:val="uk-UA"/>
              </w:rPr>
              <w:t>.</w:t>
            </w:r>
          </w:p>
        </w:tc>
        <w:tc>
          <w:tcPr>
            <w:tcW w:w="850" w:type="dxa"/>
          </w:tcPr>
          <w:p w14:paraId="258FF017" w14:textId="77777777" w:rsidR="009D3363" w:rsidRPr="0017561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>Кількість</w:t>
            </w:r>
          </w:p>
        </w:tc>
        <w:tc>
          <w:tcPr>
            <w:tcW w:w="1418" w:type="dxa"/>
          </w:tcPr>
          <w:p w14:paraId="1DFA6738" w14:textId="77777777" w:rsidR="009D3363" w:rsidRPr="0017561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>Ціна без ПДВ, грн.</w:t>
            </w:r>
          </w:p>
        </w:tc>
        <w:tc>
          <w:tcPr>
            <w:tcW w:w="1559" w:type="dxa"/>
          </w:tcPr>
          <w:p w14:paraId="2A56800C" w14:textId="77777777" w:rsidR="009D3363" w:rsidRPr="0017561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>Сума без ПДВ, грн.</w:t>
            </w:r>
          </w:p>
        </w:tc>
      </w:tr>
      <w:tr w:rsidR="009D3363" w:rsidRPr="00930FA7" w14:paraId="65480E45" w14:textId="77777777" w:rsidTr="008D5760">
        <w:tc>
          <w:tcPr>
            <w:tcW w:w="673" w:type="dxa"/>
            <w:vAlign w:val="center"/>
          </w:tcPr>
          <w:p w14:paraId="36D6FFCE" w14:textId="2DF54ACF" w:rsidR="009D3363" w:rsidRPr="00D90BAA" w:rsidRDefault="009D3363" w:rsidP="008D5760">
            <w:pPr>
              <w:spacing w:line="276" w:lineRule="auto"/>
              <w:jc w:val="center"/>
              <w:rPr>
                <w:lang w:val="en-US"/>
              </w:rPr>
            </w:pPr>
            <w:r w:rsidRPr="00603E54">
              <w:rPr>
                <w:lang w:val="en-US"/>
              </w:rPr>
              <w:t>{#</w:t>
            </w:r>
            <w:proofErr w:type="gramStart"/>
            <w:r w:rsidRPr="00603E54">
              <w:rPr>
                <w:lang w:val="en-US"/>
              </w:rPr>
              <w:t>items}</w:t>
            </w:r>
            <w:r>
              <w:rPr>
                <w:lang w:val="en-US"/>
              </w:rPr>
              <w:t>{</w:t>
            </w:r>
            <w:proofErr w:type="gramEnd"/>
            <w:r>
              <w:rPr>
                <w:lang w:val="en-US"/>
              </w:rPr>
              <w:t>invoice-job-item-number}</w:t>
            </w:r>
          </w:p>
        </w:tc>
        <w:tc>
          <w:tcPr>
            <w:tcW w:w="4567" w:type="dxa"/>
            <w:vAlign w:val="center"/>
          </w:tcPr>
          <w:p w14:paraId="71204232" w14:textId="34E6E3C7" w:rsidR="009D3363" w:rsidRPr="005F61F8" w:rsidRDefault="009D3363" w:rsidP="00930FA7">
            <w:pPr>
              <w:spacing w:line="276" w:lineRule="auto"/>
              <w:rPr>
                <w:lang w:val="uk-UA"/>
              </w:rPr>
            </w:pPr>
            <w:r>
              <w:rPr>
                <w:lang w:val="en-US"/>
              </w:rPr>
              <w:t>{invoice-job-item-title}</w:t>
            </w:r>
          </w:p>
        </w:tc>
        <w:tc>
          <w:tcPr>
            <w:tcW w:w="851" w:type="dxa"/>
            <w:vAlign w:val="center"/>
          </w:tcPr>
          <w:p w14:paraId="7D98797D" w14:textId="2792A836" w:rsidR="009D3363" w:rsidRPr="005F61F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>
              <w:rPr>
                <w:lang w:val="en-US"/>
              </w:rPr>
              <w:t>{invoice-job-item-unit}</w:t>
            </w:r>
          </w:p>
        </w:tc>
        <w:tc>
          <w:tcPr>
            <w:tcW w:w="850" w:type="dxa"/>
            <w:vAlign w:val="center"/>
          </w:tcPr>
          <w:p w14:paraId="5D799E07" w14:textId="3B048DD4" w:rsidR="009D3363" w:rsidRPr="005F61F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>
              <w:rPr>
                <w:lang w:val="en-US"/>
              </w:rPr>
              <w:t>{invoice-job-item-quantity}</w:t>
            </w:r>
          </w:p>
        </w:tc>
        <w:tc>
          <w:tcPr>
            <w:tcW w:w="1418" w:type="dxa"/>
            <w:vAlign w:val="center"/>
          </w:tcPr>
          <w:p w14:paraId="1DB068DB" w14:textId="7C5542D4" w:rsidR="009D3363" w:rsidRPr="005F61F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>
              <w:rPr>
                <w:lang w:val="en-US"/>
              </w:rPr>
              <w:t>{invoice-job-item-price}</w:t>
            </w:r>
          </w:p>
        </w:tc>
        <w:tc>
          <w:tcPr>
            <w:tcW w:w="1559" w:type="dxa"/>
            <w:vAlign w:val="center"/>
          </w:tcPr>
          <w:p w14:paraId="13B36C22" w14:textId="6ABDE1A4" w:rsidR="009D3363" w:rsidRPr="00603E54" w:rsidRDefault="009D3363" w:rsidP="008D5760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{invoice-job-item-total-</w:t>
            </w:r>
            <w:proofErr w:type="gramStart"/>
            <w:r>
              <w:rPr>
                <w:lang w:val="en-US"/>
              </w:rPr>
              <w:t>price}</w:t>
            </w:r>
            <w:r w:rsidRPr="00603E54">
              <w:rPr>
                <w:lang w:val="en-US"/>
              </w:rPr>
              <w:t>{</w:t>
            </w:r>
            <w:proofErr w:type="gramEnd"/>
            <w:r w:rsidRPr="00603E54">
              <w:rPr>
                <w:lang w:val="en-US"/>
              </w:rPr>
              <w:t>/items}</w:t>
            </w:r>
          </w:p>
        </w:tc>
      </w:tr>
      <w:tr w:rsidR="009D3363" w:rsidRPr="00930FA7" w14:paraId="1611F42E" w14:textId="77777777" w:rsidTr="008D576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18585691" w14:textId="77777777" w:rsidR="009D3363" w:rsidRPr="005F61F8" w:rsidRDefault="009D3363" w:rsidP="008D5760">
            <w:pPr>
              <w:spacing w:line="276" w:lineRule="auto"/>
              <w:rPr>
                <w:lang w:val="uk-UA"/>
              </w:rPr>
            </w:pPr>
            <w:r>
              <w:rPr>
                <w:lang w:val="uk-UA"/>
              </w:rPr>
              <w:t>Всього</w:t>
            </w:r>
          </w:p>
        </w:tc>
        <w:tc>
          <w:tcPr>
            <w:tcW w:w="1559" w:type="dxa"/>
            <w:vAlign w:val="center"/>
          </w:tcPr>
          <w:p w14:paraId="0FFDC8ED" w14:textId="68B35BE1" w:rsidR="009D3363" w:rsidRPr="00175618" w:rsidRDefault="009D3363" w:rsidP="008D5760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r w:rsidRPr="00175618">
              <w:rPr>
                <w:b/>
                <w:bCs/>
                <w:lang w:val="en-US"/>
              </w:rPr>
              <w:t>{</w:t>
            </w:r>
            <w:r>
              <w:rPr>
                <w:b/>
                <w:bCs/>
                <w:lang w:val="en-US"/>
              </w:rPr>
              <w:t>invoice</w:t>
            </w:r>
            <w:r w:rsidRPr="00175618">
              <w:rPr>
                <w:b/>
                <w:bCs/>
                <w:lang w:val="en-US"/>
              </w:rPr>
              <w:t>-jobs-price-</w:t>
            </w:r>
            <w:r>
              <w:rPr>
                <w:b/>
                <w:bCs/>
                <w:lang w:val="en-US"/>
              </w:rPr>
              <w:t>without-tax</w:t>
            </w:r>
            <w:r w:rsidRPr="00175618">
              <w:rPr>
                <w:b/>
                <w:bCs/>
                <w:lang w:val="en-US"/>
              </w:rPr>
              <w:t>}</w:t>
            </w:r>
          </w:p>
        </w:tc>
      </w:tr>
      <w:tr w:rsidR="009D3363" w:rsidRPr="00175618" w14:paraId="7054993B" w14:textId="77777777" w:rsidTr="008D576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49D15882" w14:textId="77777777" w:rsidR="009D3363" w:rsidRPr="005F61F8" w:rsidRDefault="009D3363" w:rsidP="008D5760">
            <w:pPr>
              <w:spacing w:line="276" w:lineRule="auto"/>
              <w:rPr>
                <w:lang w:val="uk-UA"/>
              </w:rPr>
            </w:pPr>
            <w:r>
              <w:rPr>
                <w:lang w:val="uk-UA"/>
              </w:rPr>
              <w:t>ПДВ</w:t>
            </w:r>
            <w:r w:rsidRPr="005F61F8">
              <w:rPr>
                <w:lang w:val="uk-UA"/>
              </w:rPr>
              <w:t xml:space="preserve"> 20%</w:t>
            </w:r>
          </w:p>
        </w:tc>
        <w:tc>
          <w:tcPr>
            <w:tcW w:w="1559" w:type="dxa"/>
            <w:vAlign w:val="center"/>
          </w:tcPr>
          <w:p w14:paraId="7F3D5E38" w14:textId="6A2D4D12" w:rsidR="009D3363" w:rsidRPr="00175618" w:rsidRDefault="009D3363" w:rsidP="008D5760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r w:rsidRPr="00175618">
              <w:rPr>
                <w:b/>
                <w:bCs/>
                <w:lang w:val="en-US"/>
              </w:rPr>
              <w:t>{</w:t>
            </w:r>
            <w:r>
              <w:rPr>
                <w:b/>
                <w:bCs/>
                <w:lang w:val="en-US"/>
              </w:rPr>
              <w:t>invoice</w:t>
            </w:r>
            <w:r w:rsidRPr="00175618">
              <w:rPr>
                <w:b/>
                <w:bCs/>
                <w:lang w:val="en-US"/>
              </w:rPr>
              <w:t>-jobs-</w:t>
            </w:r>
            <w:r>
              <w:rPr>
                <w:b/>
                <w:bCs/>
                <w:lang w:val="en-US"/>
              </w:rPr>
              <w:t>tax</w:t>
            </w:r>
            <w:r w:rsidRPr="00175618">
              <w:rPr>
                <w:b/>
                <w:bCs/>
                <w:lang w:val="en-US"/>
              </w:rPr>
              <w:t>}</w:t>
            </w:r>
          </w:p>
        </w:tc>
      </w:tr>
      <w:tr w:rsidR="009D3363" w:rsidRPr="00930FA7" w14:paraId="4A2C01EA" w14:textId="77777777" w:rsidTr="008D576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78875541" w14:textId="77777777" w:rsidR="009D3363" w:rsidRPr="005F61F8" w:rsidRDefault="009D3363" w:rsidP="008D5760">
            <w:pPr>
              <w:spacing w:line="276" w:lineRule="auto"/>
              <w:rPr>
                <w:lang w:val="uk-UA"/>
              </w:rPr>
            </w:pPr>
            <w:r>
              <w:rPr>
                <w:lang w:val="uk-UA"/>
              </w:rPr>
              <w:t>Всього з ПДВ</w:t>
            </w:r>
            <w:r w:rsidRPr="005F61F8">
              <w:rPr>
                <w:lang w:val="uk-UA"/>
              </w:rPr>
              <w:t xml:space="preserve"> 20 %</w:t>
            </w:r>
          </w:p>
        </w:tc>
        <w:tc>
          <w:tcPr>
            <w:tcW w:w="1559" w:type="dxa"/>
            <w:vAlign w:val="center"/>
          </w:tcPr>
          <w:p w14:paraId="7ADEA34F" w14:textId="052C7B4A" w:rsidR="009D3363" w:rsidRPr="00175618" w:rsidRDefault="009D3363" w:rsidP="008D5760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r w:rsidRPr="00175618">
              <w:rPr>
                <w:b/>
                <w:bCs/>
                <w:lang w:val="en-US"/>
              </w:rPr>
              <w:t>{</w:t>
            </w:r>
            <w:r>
              <w:rPr>
                <w:b/>
                <w:bCs/>
                <w:lang w:val="en-US"/>
              </w:rPr>
              <w:t>invoice</w:t>
            </w:r>
            <w:r w:rsidRPr="00175618">
              <w:rPr>
                <w:b/>
                <w:bCs/>
                <w:lang w:val="en-US"/>
              </w:rPr>
              <w:t>-jobs-price-</w:t>
            </w:r>
            <w:r>
              <w:rPr>
                <w:b/>
                <w:bCs/>
                <w:lang w:val="en-US"/>
              </w:rPr>
              <w:t>with-tax</w:t>
            </w:r>
            <w:r w:rsidRPr="00175618">
              <w:rPr>
                <w:b/>
                <w:bCs/>
                <w:lang w:val="en-US"/>
              </w:rPr>
              <w:t>}</w:t>
            </w:r>
          </w:p>
        </w:tc>
      </w:tr>
    </w:tbl>
    <w:p w14:paraId="6EAA22E7" w14:textId="77777777" w:rsidR="009D3363" w:rsidRDefault="009D3363" w:rsidP="00224CD3">
      <w:pPr>
        <w:rPr>
          <w:rFonts w:asciiTheme="majorBidi" w:hAnsiTheme="majorBidi" w:cstheme="majorBidi"/>
          <w:lang w:val="en-US"/>
        </w:rPr>
      </w:pPr>
    </w:p>
    <w:p w14:paraId="6647940C" w14:textId="77777777" w:rsidR="009D3363" w:rsidRDefault="009D3363" w:rsidP="00224CD3">
      <w:pPr>
        <w:rPr>
          <w:rFonts w:asciiTheme="majorBidi" w:hAnsiTheme="majorBidi" w:cstheme="majorBidi"/>
          <w:lang w:val="en-US"/>
        </w:rPr>
      </w:pPr>
    </w:p>
    <w:p w14:paraId="78A817C9" w14:textId="5F5A43B9" w:rsidR="00224CD3" w:rsidRDefault="000F335A" w:rsidP="00224CD3">
      <w:pPr>
        <w:rPr>
          <w:b/>
          <w:bCs/>
          <w:lang w:val="uk-UA"/>
        </w:rPr>
      </w:pPr>
      <w:r>
        <w:rPr>
          <w:rFonts w:asciiTheme="majorBidi" w:hAnsiTheme="majorBidi" w:cstheme="majorBidi"/>
          <w:b/>
          <w:lang w:val="uk-UA"/>
        </w:rPr>
        <w:t xml:space="preserve">Сума прописом: </w:t>
      </w:r>
      <w:r w:rsidRPr="00175618">
        <w:rPr>
          <w:b/>
          <w:bCs/>
          <w:lang w:val="uk-UA"/>
        </w:rPr>
        <w:t>{</w:t>
      </w:r>
      <w:r>
        <w:rPr>
          <w:b/>
          <w:bCs/>
          <w:lang w:val="en-US"/>
        </w:rPr>
        <w:t>invoice</w:t>
      </w:r>
      <w:r w:rsidRPr="00175618">
        <w:rPr>
          <w:b/>
          <w:bCs/>
          <w:lang w:val="uk-UA"/>
        </w:rPr>
        <w:t>-</w:t>
      </w:r>
      <w:r w:rsidRPr="00175618">
        <w:rPr>
          <w:b/>
          <w:bCs/>
          <w:lang w:val="en-US"/>
        </w:rPr>
        <w:t>price</w:t>
      </w:r>
      <w:r w:rsidRPr="00175618">
        <w:rPr>
          <w:b/>
          <w:bCs/>
          <w:lang w:val="uk-UA"/>
        </w:rPr>
        <w:t>-</w:t>
      </w:r>
      <w:r w:rsidRPr="00175618">
        <w:rPr>
          <w:b/>
          <w:bCs/>
          <w:lang w:val="en-US"/>
        </w:rPr>
        <w:t>literal</w:t>
      </w:r>
      <w:r w:rsidRPr="00175618">
        <w:rPr>
          <w:b/>
          <w:bCs/>
          <w:lang w:val="uk-UA"/>
        </w:rPr>
        <w:t>}</w:t>
      </w:r>
    </w:p>
    <w:p w14:paraId="04E7C7AD" w14:textId="77777777" w:rsidR="001433CC" w:rsidRPr="00823F62" w:rsidRDefault="001433CC" w:rsidP="00224CD3">
      <w:pPr>
        <w:rPr>
          <w:rFonts w:asciiTheme="majorBidi" w:hAnsiTheme="majorBidi" w:cstheme="majorBidi"/>
          <w:lang w:val="uk-UA"/>
        </w:rPr>
      </w:pPr>
    </w:p>
    <w:p w14:paraId="7C5057FC" w14:textId="4B9EB668" w:rsidR="00224CD3" w:rsidRPr="00823F62" w:rsidRDefault="00224CD3" w:rsidP="00224CD3">
      <w:pPr>
        <w:jc w:val="center"/>
        <w:rPr>
          <w:rFonts w:asciiTheme="majorBidi" w:hAnsiTheme="majorBidi" w:cstheme="majorBidi"/>
          <w:lang w:val="uk-UA"/>
        </w:rPr>
      </w:pPr>
      <w:r w:rsidRPr="00823F62">
        <w:rPr>
          <w:rFonts w:asciiTheme="majorBidi" w:hAnsiTheme="majorBidi" w:cstheme="majorBidi"/>
          <w:lang w:val="uk-UA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665"/>
      </w:tblGrid>
      <w:tr w:rsidR="000F335A" w14:paraId="3CDDBB53" w14:textId="77777777" w:rsidTr="007E72DD">
        <w:tc>
          <w:tcPr>
            <w:tcW w:w="5245" w:type="dxa"/>
            <w:vAlign w:val="center"/>
          </w:tcPr>
          <w:p w14:paraId="2710589D" w14:textId="3E805156" w:rsidR="000F335A" w:rsidRDefault="000F335A" w:rsidP="00224CD3">
            <w:pPr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lang w:val="en-US"/>
              </w:rPr>
              <w:t>{invoice-performer-position}</w:t>
            </w:r>
            <w:r w:rsidRPr="00823F62">
              <w:rPr>
                <w:rFonts w:asciiTheme="majorBidi" w:hAnsiTheme="majorBidi" w:cstheme="majorBidi"/>
                <w:lang w:val="uk-UA"/>
              </w:rPr>
              <w:tab/>
            </w:r>
          </w:p>
        </w:tc>
        <w:tc>
          <w:tcPr>
            <w:tcW w:w="4665" w:type="dxa"/>
            <w:vAlign w:val="center"/>
          </w:tcPr>
          <w:p w14:paraId="392433A3" w14:textId="337041A0" w:rsidR="000F335A" w:rsidRPr="007E72DD" w:rsidRDefault="000F335A" w:rsidP="000F335A">
            <w:pPr>
              <w:jc w:val="right"/>
              <w:rPr>
                <w:rFonts w:asciiTheme="majorBidi" w:hAnsiTheme="majorBidi" w:cstheme="majorBidi"/>
                <w:lang w:val="en-US"/>
              </w:rPr>
            </w:pPr>
            <w:r w:rsidRPr="00823F62">
              <w:rPr>
                <w:rFonts w:asciiTheme="majorBidi" w:hAnsiTheme="majorBidi" w:cstheme="majorBidi"/>
                <w:lang w:val="uk-UA"/>
              </w:rPr>
              <w:t xml:space="preserve">__________ </w:t>
            </w:r>
            <w:r w:rsidR="007E72DD">
              <w:rPr>
                <w:rFonts w:asciiTheme="majorBidi" w:hAnsiTheme="majorBidi" w:cstheme="majorBidi"/>
                <w:lang w:val="en-US"/>
              </w:rPr>
              <w:t>{invoice</w:t>
            </w:r>
            <w:r w:rsidR="007E72DD" w:rsidRPr="007E72DD">
              <w:rPr>
                <w:rFonts w:asciiTheme="majorBidi" w:hAnsiTheme="majorBidi" w:cstheme="majorBidi"/>
                <w:lang w:val="en-US"/>
              </w:rPr>
              <w:t>-sign-performer-perso</w:t>
            </w:r>
            <w:r w:rsidR="007E72DD">
              <w:rPr>
                <w:rFonts w:asciiTheme="majorBidi" w:hAnsiTheme="majorBidi" w:cstheme="majorBidi"/>
                <w:lang w:val="en-US"/>
              </w:rPr>
              <w:t>n}</w:t>
            </w:r>
          </w:p>
        </w:tc>
      </w:tr>
    </w:tbl>
    <w:p w14:paraId="314C5635" w14:textId="77777777" w:rsidR="00224CD3" w:rsidRPr="00823F62" w:rsidRDefault="00224CD3" w:rsidP="00224CD3">
      <w:pPr>
        <w:rPr>
          <w:rFonts w:asciiTheme="majorBidi" w:hAnsiTheme="majorBidi" w:cstheme="majorBidi"/>
          <w:lang w:val="uk-UA"/>
        </w:rPr>
      </w:pPr>
    </w:p>
    <w:p w14:paraId="44CBD1B5" w14:textId="49F516A5" w:rsidR="00224CD3" w:rsidRPr="00823F62" w:rsidRDefault="000F335A" w:rsidP="001433CC">
      <w:pPr>
        <w:ind w:left="7080"/>
        <w:rPr>
          <w:rFonts w:asciiTheme="majorBidi" w:hAnsiTheme="majorBidi" w:cstheme="majorBidi"/>
          <w:lang w:val="uk-UA"/>
        </w:rPr>
      </w:pPr>
      <w:r w:rsidRPr="00175618">
        <w:rPr>
          <w:bCs/>
          <w:sz w:val="20"/>
          <w:szCs w:val="20"/>
          <w:lang w:val="en-US" w:eastAsia="uk-UA"/>
        </w:rPr>
        <w:t>(</w:t>
      </w:r>
      <w:r>
        <w:rPr>
          <w:bCs/>
          <w:sz w:val="20"/>
          <w:szCs w:val="20"/>
          <w:lang w:val="uk-UA" w:eastAsia="uk-UA"/>
        </w:rPr>
        <w:t>М.П.</w:t>
      </w:r>
      <w:r w:rsidRPr="00175618">
        <w:rPr>
          <w:bCs/>
          <w:sz w:val="20"/>
          <w:szCs w:val="20"/>
          <w:lang w:val="en-US" w:eastAsia="uk-UA"/>
        </w:rPr>
        <w:t>)</w:t>
      </w:r>
    </w:p>
    <w:sectPr w:rsidR="00224CD3" w:rsidRPr="00823F62" w:rsidSect="00823F62">
      <w:pgSz w:w="11907" w:h="16840" w:code="9"/>
      <w:pgMar w:top="1134" w:right="569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1F35"/>
    <w:multiLevelType w:val="hybridMultilevel"/>
    <w:tmpl w:val="CB1692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191126D"/>
    <w:multiLevelType w:val="hybridMultilevel"/>
    <w:tmpl w:val="29F4B920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482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0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1F"/>
    <w:rsid w:val="00024C19"/>
    <w:rsid w:val="00035FC0"/>
    <w:rsid w:val="00042012"/>
    <w:rsid w:val="00050F5E"/>
    <w:rsid w:val="00080712"/>
    <w:rsid w:val="00080B0C"/>
    <w:rsid w:val="00082750"/>
    <w:rsid w:val="00084DDD"/>
    <w:rsid w:val="00087A07"/>
    <w:rsid w:val="00090F9A"/>
    <w:rsid w:val="000947D9"/>
    <w:rsid w:val="000A0756"/>
    <w:rsid w:val="000B22BB"/>
    <w:rsid w:val="000B6087"/>
    <w:rsid w:val="000C3237"/>
    <w:rsid w:val="000D3E6D"/>
    <w:rsid w:val="000E33CA"/>
    <w:rsid w:val="000E60A7"/>
    <w:rsid w:val="000F335A"/>
    <w:rsid w:val="00102802"/>
    <w:rsid w:val="00125B2F"/>
    <w:rsid w:val="00133244"/>
    <w:rsid w:val="001433CC"/>
    <w:rsid w:val="001826BB"/>
    <w:rsid w:val="001925B3"/>
    <w:rsid w:val="001A5563"/>
    <w:rsid w:val="001B3FC6"/>
    <w:rsid w:val="001D354D"/>
    <w:rsid w:val="001E6A6F"/>
    <w:rsid w:val="001E7EBC"/>
    <w:rsid w:val="001F1A18"/>
    <w:rsid w:val="002142C7"/>
    <w:rsid w:val="00215492"/>
    <w:rsid w:val="00224CD3"/>
    <w:rsid w:val="002510C1"/>
    <w:rsid w:val="0025759A"/>
    <w:rsid w:val="002705E9"/>
    <w:rsid w:val="00273D4D"/>
    <w:rsid w:val="00275C71"/>
    <w:rsid w:val="00292B4F"/>
    <w:rsid w:val="00295AF2"/>
    <w:rsid w:val="002A66B4"/>
    <w:rsid w:val="002A7C02"/>
    <w:rsid w:val="002B045D"/>
    <w:rsid w:val="002B6F50"/>
    <w:rsid w:val="002D21AE"/>
    <w:rsid w:val="002D28C0"/>
    <w:rsid w:val="002D6E4A"/>
    <w:rsid w:val="002E5A54"/>
    <w:rsid w:val="002E7B86"/>
    <w:rsid w:val="0030359F"/>
    <w:rsid w:val="00327213"/>
    <w:rsid w:val="0033064C"/>
    <w:rsid w:val="00330772"/>
    <w:rsid w:val="00336605"/>
    <w:rsid w:val="00350C0D"/>
    <w:rsid w:val="00352305"/>
    <w:rsid w:val="003600BF"/>
    <w:rsid w:val="0036636D"/>
    <w:rsid w:val="003901F4"/>
    <w:rsid w:val="003A3FC4"/>
    <w:rsid w:val="003B4D2C"/>
    <w:rsid w:val="003C1232"/>
    <w:rsid w:val="003C6592"/>
    <w:rsid w:val="003C7FD2"/>
    <w:rsid w:val="003D0405"/>
    <w:rsid w:val="003D2F5C"/>
    <w:rsid w:val="003F5E13"/>
    <w:rsid w:val="00411488"/>
    <w:rsid w:val="004118F2"/>
    <w:rsid w:val="0042763A"/>
    <w:rsid w:val="0043394D"/>
    <w:rsid w:val="00437238"/>
    <w:rsid w:val="00445ECF"/>
    <w:rsid w:val="00452358"/>
    <w:rsid w:val="00454983"/>
    <w:rsid w:val="00472A5A"/>
    <w:rsid w:val="00497680"/>
    <w:rsid w:val="004A0951"/>
    <w:rsid w:val="004A52C0"/>
    <w:rsid w:val="004C3E53"/>
    <w:rsid w:val="004C779A"/>
    <w:rsid w:val="004E281A"/>
    <w:rsid w:val="004F4B7B"/>
    <w:rsid w:val="00512D97"/>
    <w:rsid w:val="005221D3"/>
    <w:rsid w:val="005222AC"/>
    <w:rsid w:val="00532155"/>
    <w:rsid w:val="00533012"/>
    <w:rsid w:val="00540D9C"/>
    <w:rsid w:val="005421B4"/>
    <w:rsid w:val="00543080"/>
    <w:rsid w:val="00547466"/>
    <w:rsid w:val="00561CDF"/>
    <w:rsid w:val="00564AC9"/>
    <w:rsid w:val="005848F4"/>
    <w:rsid w:val="0058717D"/>
    <w:rsid w:val="005877EC"/>
    <w:rsid w:val="0059580D"/>
    <w:rsid w:val="00596E86"/>
    <w:rsid w:val="005A086E"/>
    <w:rsid w:val="005A5F3A"/>
    <w:rsid w:val="005A7105"/>
    <w:rsid w:val="005C08EE"/>
    <w:rsid w:val="005F2989"/>
    <w:rsid w:val="005F3E03"/>
    <w:rsid w:val="005F4861"/>
    <w:rsid w:val="005F61F8"/>
    <w:rsid w:val="0061226A"/>
    <w:rsid w:val="0062046C"/>
    <w:rsid w:val="006254F5"/>
    <w:rsid w:val="00634B04"/>
    <w:rsid w:val="00652C3A"/>
    <w:rsid w:val="00672335"/>
    <w:rsid w:val="00682805"/>
    <w:rsid w:val="00687B5C"/>
    <w:rsid w:val="006A0466"/>
    <w:rsid w:val="006A0760"/>
    <w:rsid w:val="006A2309"/>
    <w:rsid w:val="006A4920"/>
    <w:rsid w:val="006A7602"/>
    <w:rsid w:val="006B1960"/>
    <w:rsid w:val="006B67A8"/>
    <w:rsid w:val="006C5A17"/>
    <w:rsid w:val="006F3756"/>
    <w:rsid w:val="006F73DC"/>
    <w:rsid w:val="007039D8"/>
    <w:rsid w:val="00707B75"/>
    <w:rsid w:val="007124E2"/>
    <w:rsid w:val="00716FF6"/>
    <w:rsid w:val="007263CD"/>
    <w:rsid w:val="00733080"/>
    <w:rsid w:val="007566E0"/>
    <w:rsid w:val="00760684"/>
    <w:rsid w:val="00762537"/>
    <w:rsid w:val="0078037A"/>
    <w:rsid w:val="0078516E"/>
    <w:rsid w:val="007905A0"/>
    <w:rsid w:val="007B5636"/>
    <w:rsid w:val="007C1038"/>
    <w:rsid w:val="007D134C"/>
    <w:rsid w:val="007D3158"/>
    <w:rsid w:val="007E0CA0"/>
    <w:rsid w:val="007E72DD"/>
    <w:rsid w:val="007E74C8"/>
    <w:rsid w:val="00801268"/>
    <w:rsid w:val="00801375"/>
    <w:rsid w:val="00804C8F"/>
    <w:rsid w:val="00823F62"/>
    <w:rsid w:val="0084184F"/>
    <w:rsid w:val="00854D96"/>
    <w:rsid w:val="00855A88"/>
    <w:rsid w:val="00862FD3"/>
    <w:rsid w:val="008704A8"/>
    <w:rsid w:val="00874CA3"/>
    <w:rsid w:val="008761AC"/>
    <w:rsid w:val="00885D01"/>
    <w:rsid w:val="008A08CA"/>
    <w:rsid w:val="008B2606"/>
    <w:rsid w:val="008B49A4"/>
    <w:rsid w:val="008D52BF"/>
    <w:rsid w:val="008D71AB"/>
    <w:rsid w:val="008E1CBC"/>
    <w:rsid w:val="008F237F"/>
    <w:rsid w:val="0091546B"/>
    <w:rsid w:val="009224A6"/>
    <w:rsid w:val="00930FA7"/>
    <w:rsid w:val="009375C0"/>
    <w:rsid w:val="00943805"/>
    <w:rsid w:val="00962802"/>
    <w:rsid w:val="0096359D"/>
    <w:rsid w:val="009768D2"/>
    <w:rsid w:val="00980011"/>
    <w:rsid w:val="009B24B3"/>
    <w:rsid w:val="009C7278"/>
    <w:rsid w:val="009D3363"/>
    <w:rsid w:val="009E1340"/>
    <w:rsid w:val="009E287A"/>
    <w:rsid w:val="009E5C4A"/>
    <w:rsid w:val="00A06D9B"/>
    <w:rsid w:val="00A11304"/>
    <w:rsid w:val="00A3627E"/>
    <w:rsid w:val="00A60D8C"/>
    <w:rsid w:val="00A72F2E"/>
    <w:rsid w:val="00A73D4F"/>
    <w:rsid w:val="00A83CA2"/>
    <w:rsid w:val="00A9230F"/>
    <w:rsid w:val="00A93195"/>
    <w:rsid w:val="00AA575B"/>
    <w:rsid w:val="00AB3C68"/>
    <w:rsid w:val="00AD7E86"/>
    <w:rsid w:val="00AE189C"/>
    <w:rsid w:val="00AE2BE1"/>
    <w:rsid w:val="00AE67C6"/>
    <w:rsid w:val="00AE7AD4"/>
    <w:rsid w:val="00B22307"/>
    <w:rsid w:val="00B3593C"/>
    <w:rsid w:val="00B36455"/>
    <w:rsid w:val="00B43B82"/>
    <w:rsid w:val="00B4536A"/>
    <w:rsid w:val="00B46680"/>
    <w:rsid w:val="00B52ACD"/>
    <w:rsid w:val="00B55D5E"/>
    <w:rsid w:val="00B57F22"/>
    <w:rsid w:val="00B73FFC"/>
    <w:rsid w:val="00B7480E"/>
    <w:rsid w:val="00B91F8C"/>
    <w:rsid w:val="00BC37A3"/>
    <w:rsid w:val="00BC6006"/>
    <w:rsid w:val="00BD580B"/>
    <w:rsid w:val="00BD78E5"/>
    <w:rsid w:val="00BE224A"/>
    <w:rsid w:val="00BF27B2"/>
    <w:rsid w:val="00BF6FC3"/>
    <w:rsid w:val="00C040B6"/>
    <w:rsid w:val="00C07A80"/>
    <w:rsid w:val="00C1446E"/>
    <w:rsid w:val="00C2249A"/>
    <w:rsid w:val="00C251E0"/>
    <w:rsid w:val="00C3012E"/>
    <w:rsid w:val="00C335F7"/>
    <w:rsid w:val="00C35F6B"/>
    <w:rsid w:val="00C36F5A"/>
    <w:rsid w:val="00C421A3"/>
    <w:rsid w:val="00C45BFA"/>
    <w:rsid w:val="00C60D7C"/>
    <w:rsid w:val="00C65E85"/>
    <w:rsid w:val="00C81965"/>
    <w:rsid w:val="00C9119F"/>
    <w:rsid w:val="00CA1214"/>
    <w:rsid w:val="00CD029B"/>
    <w:rsid w:val="00D068D1"/>
    <w:rsid w:val="00D2340A"/>
    <w:rsid w:val="00D27B0B"/>
    <w:rsid w:val="00D379AE"/>
    <w:rsid w:val="00D4358F"/>
    <w:rsid w:val="00D44965"/>
    <w:rsid w:val="00D479A3"/>
    <w:rsid w:val="00D54A90"/>
    <w:rsid w:val="00D6208A"/>
    <w:rsid w:val="00D67107"/>
    <w:rsid w:val="00D70C05"/>
    <w:rsid w:val="00D715F4"/>
    <w:rsid w:val="00D73B1F"/>
    <w:rsid w:val="00D941DB"/>
    <w:rsid w:val="00DA278B"/>
    <w:rsid w:val="00DA2A51"/>
    <w:rsid w:val="00DA30D8"/>
    <w:rsid w:val="00DC0389"/>
    <w:rsid w:val="00DC3195"/>
    <w:rsid w:val="00DD3B90"/>
    <w:rsid w:val="00DE3B44"/>
    <w:rsid w:val="00DF2BAC"/>
    <w:rsid w:val="00DF4A9C"/>
    <w:rsid w:val="00E027B5"/>
    <w:rsid w:val="00E0678B"/>
    <w:rsid w:val="00E14A53"/>
    <w:rsid w:val="00E15B9B"/>
    <w:rsid w:val="00E234AD"/>
    <w:rsid w:val="00E249EB"/>
    <w:rsid w:val="00E333F5"/>
    <w:rsid w:val="00E37FAE"/>
    <w:rsid w:val="00E45E87"/>
    <w:rsid w:val="00E47E09"/>
    <w:rsid w:val="00E47F3F"/>
    <w:rsid w:val="00E775B2"/>
    <w:rsid w:val="00E80F03"/>
    <w:rsid w:val="00E8664E"/>
    <w:rsid w:val="00E95C2C"/>
    <w:rsid w:val="00EA2198"/>
    <w:rsid w:val="00EA294D"/>
    <w:rsid w:val="00EB19AD"/>
    <w:rsid w:val="00EC1C40"/>
    <w:rsid w:val="00ED5C0E"/>
    <w:rsid w:val="00F06C35"/>
    <w:rsid w:val="00F135B7"/>
    <w:rsid w:val="00F23B9B"/>
    <w:rsid w:val="00F24747"/>
    <w:rsid w:val="00F27BC2"/>
    <w:rsid w:val="00F31F61"/>
    <w:rsid w:val="00F44BAE"/>
    <w:rsid w:val="00F45189"/>
    <w:rsid w:val="00F45AC7"/>
    <w:rsid w:val="00F52442"/>
    <w:rsid w:val="00F62105"/>
    <w:rsid w:val="00F62C74"/>
    <w:rsid w:val="00F63130"/>
    <w:rsid w:val="00F7086B"/>
    <w:rsid w:val="00F92117"/>
    <w:rsid w:val="00FB039A"/>
    <w:rsid w:val="00FB0846"/>
    <w:rsid w:val="00FB6520"/>
    <w:rsid w:val="00FC1A45"/>
    <w:rsid w:val="00FC4819"/>
    <w:rsid w:val="00FC69C7"/>
    <w:rsid w:val="00FD63AE"/>
    <w:rsid w:val="00FE65E8"/>
    <w:rsid w:val="00FF0427"/>
    <w:rsid w:val="00FF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86CAB1"/>
  <w15:docId w15:val="{E2BD8A15-3968-42A6-8B64-D24A6449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  <w:pPr>
      <w:widowControl w:val="0"/>
      <w:ind w:left="40"/>
      <w:jc w:val="both"/>
    </w:pPr>
    <w:rPr>
      <w:snapToGrid w:val="0"/>
      <w:lang w:val="ru-RU" w:eastAsia="ru-RU"/>
    </w:rPr>
  </w:style>
  <w:style w:type="paragraph" w:styleId="BodyText">
    <w:name w:val="Body Text"/>
    <w:basedOn w:val="Normal"/>
    <w:pPr>
      <w:jc w:val="both"/>
    </w:pPr>
    <w:rPr>
      <w:sz w:val="20"/>
      <w:szCs w:val="20"/>
    </w:rPr>
  </w:style>
  <w:style w:type="paragraph" w:styleId="BalloonText">
    <w:name w:val="Balloon Text"/>
    <w:basedOn w:val="Normal"/>
    <w:semiHidden/>
    <w:rsid w:val="00BE22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C481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Schet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68732-13F5-44F4-882F-4D478676E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Schet</Template>
  <TotalTime>32</TotalTime>
  <Pages>1</Pages>
  <Words>676</Words>
  <Characters>386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Рахунок №</vt:lpstr>
      <vt:lpstr>Рахунок №</vt:lpstr>
    </vt:vector>
  </TitlesOfParts>
  <Company>-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Рахунок №</dc:title>
  <dc:creator>Yevgen Galamaga</dc:creator>
  <cp:lastModifiedBy>Yevgen Galamaga</cp:lastModifiedBy>
  <cp:revision>6</cp:revision>
  <cp:lastPrinted>2009-12-04T12:34:00Z</cp:lastPrinted>
  <dcterms:created xsi:type="dcterms:W3CDTF">2026-03-17T13:17:00Z</dcterms:created>
  <dcterms:modified xsi:type="dcterms:W3CDTF">2026-03-27T19:46:00Z</dcterms:modified>
</cp:coreProperties>
</file>