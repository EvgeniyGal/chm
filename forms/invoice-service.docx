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224CD3" w:rsidRPr="001C5B0E" w14:paraId="61AC2D9C" w14:textId="77777777" w:rsidTr="00823F62">
        <w:tc>
          <w:tcPr>
            <w:tcW w:w="9918" w:type="dxa"/>
          </w:tcPr>
          <w:p w14:paraId="5B839306" w14:textId="09FF6FAC" w:rsidR="00E471FA" w:rsidRPr="001C5B0E" w:rsidRDefault="00E471FA" w:rsidP="00E471FA">
            <w:pPr>
              <w:jc w:val="center"/>
              <w:rPr>
                <w:rFonts w:asciiTheme="majorBidi" w:hAnsiTheme="majorBidi" w:cstheme="majorBidi"/>
                <w:sz w:val="16"/>
                <w:szCs w:val="16"/>
                <w:lang w:val="uk-UA"/>
              </w:rPr>
            </w:pPr>
            <w:r w:rsidRPr="001C5B0E">
              <w:rPr>
                <w:rFonts w:asciiTheme="majorBidi" w:hAnsiTheme="majorBidi" w:cstheme="majorBidi"/>
                <w:sz w:val="16"/>
                <w:szCs w:val="16"/>
                <w:lang w:val="uk-UA"/>
              </w:rPr>
              <w:t xml:space="preserve">Увага! Оплата цього рахунку означає погодження з умовами </w:t>
            </w:r>
            <w:r w:rsidR="001C0D69" w:rsidRPr="001C5B0E">
              <w:rPr>
                <w:rFonts w:asciiTheme="majorBidi" w:hAnsiTheme="majorBidi" w:cstheme="majorBidi"/>
                <w:sz w:val="16"/>
                <w:szCs w:val="16"/>
                <w:lang w:val="uk-UA"/>
              </w:rPr>
              <w:t>надання послуг</w:t>
            </w:r>
            <w:r w:rsidRPr="001C5B0E">
              <w:rPr>
                <w:rFonts w:asciiTheme="majorBidi" w:hAnsiTheme="majorBidi" w:cstheme="majorBidi"/>
                <w:sz w:val="16"/>
                <w:szCs w:val="16"/>
                <w:lang w:val="uk-UA"/>
              </w:rPr>
              <w:t xml:space="preserve">. Повідомлення про оплату є обов'язковим. </w:t>
            </w:r>
            <w:r w:rsidR="001C0D69" w:rsidRPr="001C5B0E">
              <w:rPr>
                <w:rFonts w:asciiTheme="majorBidi" w:hAnsiTheme="majorBidi" w:cstheme="majorBidi"/>
                <w:sz w:val="16"/>
                <w:szCs w:val="16"/>
                <w:lang w:val="uk-UA"/>
              </w:rPr>
              <w:t xml:space="preserve">Послуги </w:t>
            </w:r>
            <w:r w:rsidRPr="001C5B0E">
              <w:rPr>
                <w:rFonts w:asciiTheme="majorBidi" w:hAnsiTheme="majorBidi" w:cstheme="majorBidi"/>
                <w:sz w:val="16"/>
                <w:szCs w:val="16"/>
                <w:lang w:val="uk-UA"/>
              </w:rPr>
              <w:t>надаються у відповідності з домовленістю сторін</w:t>
            </w:r>
          </w:p>
        </w:tc>
      </w:tr>
    </w:tbl>
    <w:p w14:paraId="255EB11C" w14:textId="77777777" w:rsidR="00224CD3" w:rsidRPr="001C5B0E" w:rsidRDefault="00224CD3" w:rsidP="00224CD3">
      <w:pPr>
        <w:rPr>
          <w:rFonts w:asciiTheme="majorBidi" w:hAnsiTheme="majorBidi" w:cstheme="majorBidi"/>
          <w:sz w:val="12"/>
          <w:szCs w:val="12"/>
          <w:lang w:val="uk-UA"/>
        </w:rPr>
      </w:pPr>
    </w:p>
    <w:p w14:paraId="3CBD472E" w14:textId="77777777" w:rsidR="00224CD3" w:rsidRPr="001C5B0E" w:rsidRDefault="00224CD3" w:rsidP="00224CD3">
      <w:pPr>
        <w:jc w:val="center"/>
        <w:rPr>
          <w:rFonts w:asciiTheme="majorBidi" w:hAnsiTheme="majorBidi" w:cstheme="majorBidi"/>
          <w:b/>
          <w:bCs/>
          <w:lang w:val="uk-UA"/>
        </w:rPr>
      </w:pPr>
      <w:r w:rsidRPr="001C5B0E">
        <w:rPr>
          <w:rFonts w:asciiTheme="majorBidi" w:hAnsiTheme="majorBidi" w:cstheme="majorBidi"/>
          <w:b/>
          <w:bCs/>
          <w:lang w:val="uk-UA"/>
        </w:rPr>
        <w:t>Зразок заповнення платіжного доручення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224CD3" w:rsidRPr="00314930" w14:paraId="19FD5D0D" w14:textId="77777777" w:rsidTr="00823F62">
        <w:tc>
          <w:tcPr>
            <w:tcW w:w="9918" w:type="dxa"/>
          </w:tcPr>
          <w:p w14:paraId="658DAE6A" w14:textId="77777777" w:rsidR="00A821FE" w:rsidRPr="001C5B0E" w:rsidRDefault="00A821FE" w:rsidP="008D5760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7"/>
              <w:gridCol w:w="1417"/>
              <w:gridCol w:w="431"/>
              <w:gridCol w:w="562"/>
              <w:gridCol w:w="430"/>
              <w:gridCol w:w="4985"/>
            </w:tblGrid>
            <w:tr w:rsidR="004B156A" w:rsidRPr="001C5B0E" w14:paraId="37A30E47" w14:textId="77777777" w:rsidTr="004B156A">
              <w:tc>
                <w:tcPr>
                  <w:tcW w:w="1867" w:type="dxa"/>
                </w:tcPr>
                <w:p w14:paraId="219873E9" w14:textId="2B231CD8" w:rsidR="004B156A" w:rsidRPr="001C5B0E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Отримувач</w:t>
                  </w:r>
                </w:p>
              </w:tc>
              <w:tc>
                <w:tcPr>
                  <w:tcW w:w="7825" w:type="dxa"/>
                  <w:gridSpan w:val="5"/>
                </w:tcPr>
                <w:p w14:paraId="48C1388B" w14:textId="06879247" w:rsidR="004B156A" w:rsidRPr="001C5B0E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{</w:t>
                  </w:r>
                  <w:proofErr w:type="spellStart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invoice-example-contractor-fullname</w:t>
                  </w:r>
                  <w:proofErr w:type="spellEnd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}</w:t>
                  </w:r>
                </w:p>
              </w:tc>
            </w:tr>
            <w:tr w:rsidR="00A821FE" w:rsidRPr="00314930" w14:paraId="6852422C" w14:textId="77777777" w:rsidTr="004B156A">
              <w:tc>
                <w:tcPr>
                  <w:tcW w:w="1867" w:type="dxa"/>
                  <w:tcBorders>
                    <w:right w:val="single" w:sz="4" w:space="0" w:color="auto"/>
                  </w:tcBorders>
                </w:tcPr>
                <w:p w14:paraId="05679536" w14:textId="18E523A6" w:rsidR="00A821FE" w:rsidRPr="001C5B0E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Код за ЄДРПОУ</w:t>
                  </w:r>
                </w:p>
              </w:tc>
              <w:tc>
                <w:tcPr>
                  <w:tcW w:w="284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3DCCE" w14:textId="1F679865" w:rsidR="00A821FE" w:rsidRPr="001C5B0E" w:rsidRDefault="004B156A" w:rsidP="00A938F6">
                  <w:pPr>
                    <w:spacing w:before="60" w:after="60"/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{</w:t>
                  </w:r>
                  <w:proofErr w:type="spellStart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invoice-example-contractor-cod-edrpou</w:t>
                  </w:r>
                  <w:proofErr w:type="spellEnd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}</w:t>
                  </w:r>
                </w:p>
              </w:tc>
              <w:tc>
                <w:tcPr>
                  <w:tcW w:w="4985" w:type="dxa"/>
                  <w:tcBorders>
                    <w:left w:val="single" w:sz="4" w:space="0" w:color="auto"/>
                  </w:tcBorders>
                </w:tcPr>
                <w:p w14:paraId="67CAC0C5" w14:textId="77777777" w:rsidR="00A821FE" w:rsidRPr="001C5B0E" w:rsidRDefault="00A821FE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</w:p>
              </w:tc>
            </w:tr>
            <w:tr w:rsidR="00A821FE" w:rsidRPr="001C5B0E" w14:paraId="3A8925D2" w14:textId="77777777" w:rsidTr="004B156A">
              <w:tc>
                <w:tcPr>
                  <w:tcW w:w="3284" w:type="dxa"/>
                  <w:gridSpan w:val="2"/>
                </w:tcPr>
                <w:p w14:paraId="36C16E72" w14:textId="24DFD0D0" w:rsidR="00A821FE" w:rsidRPr="001C5B0E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Банк отримувача</w:t>
                  </w:r>
                </w:p>
              </w:tc>
              <w:tc>
                <w:tcPr>
                  <w:tcW w:w="993" w:type="dxa"/>
                  <w:gridSpan w:val="2"/>
                </w:tcPr>
                <w:p w14:paraId="35B6EACC" w14:textId="77777777" w:rsidR="00A821FE" w:rsidRPr="001C5B0E" w:rsidRDefault="00A821FE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5415" w:type="dxa"/>
                  <w:gridSpan w:val="2"/>
                  <w:tcBorders>
                    <w:bottom w:val="single" w:sz="4" w:space="0" w:color="auto"/>
                  </w:tcBorders>
                </w:tcPr>
                <w:p w14:paraId="455A76B7" w14:textId="7CD14BEC" w:rsidR="00A821FE" w:rsidRPr="001C5B0E" w:rsidRDefault="004B156A" w:rsidP="004B156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IBAN</w:t>
                  </w:r>
                </w:p>
              </w:tc>
            </w:tr>
            <w:tr w:rsidR="00A821FE" w:rsidRPr="00314930" w14:paraId="7FB8C705" w14:textId="77777777" w:rsidTr="004B3B0C">
              <w:tc>
                <w:tcPr>
                  <w:tcW w:w="3715" w:type="dxa"/>
                  <w:gridSpan w:val="3"/>
                  <w:tcBorders>
                    <w:bottom w:val="single" w:sz="4" w:space="0" w:color="auto"/>
                  </w:tcBorders>
                </w:tcPr>
                <w:p w14:paraId="3A7CACE0" w14:textId="4DCA27EB" w:rsidR="00A821FE" w:rsidRPr="001C5B0E" w:rsidRDefault="004B156A" w:rsidP="008D5760">
                  <w:pP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{</w:t>
                  </w:r>
                  <w:proofErr w:type="spellStart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invoice-example-</w:t>
                  </w:r>
                  <w:r w:rsidR="00A938F6"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contractor-</w:t>
                  </w:r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bank</w:t>
                  </w:r>
                  <w:proofErr w:type="spellEnd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}</w:t>
                  </w:r>
                </w:p>
              </w:tc>
              <w:tc>
                <w:tcPr>
                  <w:tcW w:w="562" w:type="dxa"/>
                  <w:tcBorders>
                    <w:right w:val="single" w:sz="4" w:space="0" w:color="auto"/>
                  </w:tcBorders>
                </w:tcPr>
                <w:p w14:paraId="5C00E112" w14:textId="77777777" w:rsidR="00A821FE" w:rsidRPr="001C5B0E" w:rsidRDefault="00A821FE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54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C74542" w14:textId="55919787" w:rsidR="00A821FE" w:rsidRPr="001C5B0E" w:rsidRDefault="004B156A" w:rsidP="00A938F6">
                  <w:pPr>
                    <w:spacing w:before="60" w:after="60"/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</w:pPr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{</w:t>
                  </w:r>
                  <w:proofErr w:type="spellStart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invoice-example-</w:t>
                  </w:r>
                  <w:r w:rsidR="00A938F6"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contractor-</w:t>
                  </w:r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bank-account</w:t>
                  </w:r>
                  <w:proofErr w:type="spellEnd"/>
                  <w:r w:rsidRPr="001C5B0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}</w:t>
                  </w:r>
                </w:p>
              </w:tc>
            </w:tr>
          </w:tbl>
          <w:p w14:paraId="2611F554" w14:textId="061596EC" w:rsidR="00224CD3" w:rsidRPr="001C5B0E" w:rsidRDefault="004B156A" w:rsidP="004B156A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 xml:space="preserve">   </w:t>
            </w:r>
          </w:p>
        </w:tc>
      </w:tr>
    </w:tbl>
    <w:p w14:paraId="27E784C8" w14:textId="77777777" w:rsidR="00224CD3" w:rsidRPr="001C5B0E" w:rsidRDefault="00224CD3" w:rsidP="00224CD3">
      <w:pPr>
        <w:rPr>
          <w:rFonts w:asciiTheme="majorBidi" w:hAnsiTheme="majorBidi" w:cstheme="majorBidi"/>
          <w:lang w:val="uk-UA"/>
        </w:rPr>
      </w:pPr>
    </w:p>
    <w:p w14:paraId="77DDA3F3" w14:textId="40C01FDC" w:rsidR="00224CD3" w:rsidRPr="001C5B0E" w:rsidRDefault="00224CD3" w:rsidP="00E775B2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lang w:val="uk-UA"/>
        </w:rPr>
      </w:pPr>
      <w:r w:rsidRPr="001C5B0E">
        <w:rPr>
          <w:rFonts w:asciiTheme="majorBidi" w:hAnsiTheme="majorBidi" w:cstheme="majorBidi"/>
          <w:b/>
          <w:bCs/>
          <w:lang w:val="uk-UA"/>
        </w:rPr>
        <w:t>Рахунок на оплату №</w:t>
      </w:r>
      <w:r w:rsidR="00E775B2" w:rsidRPr="001C5B0E">
        <w:rPr>
          <w:rFonts w:asciiTheme="majorBidi" w:hAnsiTheme="majorBidi" w:cstheme="majorBidi"/>
          <w:b/>
          <w:bCs/>
          <w:lang w:val="uk-UA"/>
        </w:rPr>
        <w:t>{</w:t>
      </w:r>
      <w:proofErr w:type="spellStart"/>
      <w:r w:rsidR="00E775B2" w:rsidRPr="001C5B0E">
        <w:rPr>
          <w:rFonts w:asciiTheme="majorBidi" w:hAnsiTheme="majorBidi" w:cstheme="majorBidi"/>
          <w:b/>
          <w:bCs/>
          <w:lang w:val="uk-UA"/>
        </w:rPr>
        <w:t>invoice-number</w:t>
      </w:r>
      <w:proofErr w:type="spellEnd"/>
      <w:r w:rsidR="00E775B2" w:rsidRPr="001C5B0E">
        <w:rPr>
          <w:rFonts w:asciiTheme="majorBidi" w:hAnsiTheme="majorBidi" w:cstheme="majorBidi"/>
          <w:b/>
          <w:bCs/>
          <w:lang w:val="uk-UA"/>
        </w:rPr>
        <w:t>}</w:t>
      </w:r>
      <w:r w:rsidRPr="001C5B0E">
        <w:rPr>
          <w:rFonts w:asciiTheme="majorBidi" w:hAnsiTheme="majorBidi" w:cstheme="majorBidi"/>
          <w:b/>
          <w:bCs/>
          <w:lang w:val="uk-UA"/>
        </w:rPr>
        <w:t xml:space="preserve"> від </w:t>
      </w:r>
      <w:r w:rsidR="00E775B2" w:rsidRPr="001C5B0E">
        <w:rPr>
          <w:rFonts w:asciiTheme="majorBidi" w:hAnsiTheme="majorBidi" w:cstheme="majorBidi"/>
          <w:b/>
          <w:bCs/>
          <w:lang w:val="uk-UA"/>
        </w:rPr>
        <w:t>{</w:t>
      </w:r>
      <w:proofErr w:type="spellStart"/>
      <w:r w:rsidR="00E775B2" w:rsidRPr="001C5B0E">
        <w:rPr>
          <w:rFonts w:asciiTheme="majorBidi" w:hAnsiTheme="majorBidi" w:cstheme="majorBidi"/>
          <w:b/>
          <w:bCs/>
          <w:lang w:val="uk-UA"/>
        </w:rPr>
        <w:t>invoice-date</w:t>
      </w:r>
      <w:proofErr w:type="spellEnd"/>
      <w:r w:rsidR="00E775B2" w:rsidRPr="001C5B0E">
        <w:rPr>
          <w:rFonts w:asciiTheme="majorBidi" w:hAnsiTheme="majorBidi" w:cstheme="majorBidi"/>
          <w:b/>
          <w:bCs/>
          <w:lang w:val="uk-UA"/>
        </w:rPr>
        <w:t>}</w:t>
      </w:r>
    </w:p>
    <w:p w14:paraId="0CE7A36E" w14:textId="77777777" w:rsidR="00224CD3" w:rsidRPr="001C5B0E" w:rsidRDefault="00224CD3" w:rsidP="00224CD3">
      <w:pPr>
        <w:rPr>
          <w:rFonts w:asciiTheme="majorBidi" w:hAnsiTheme="majorBidi" w:cstheme="majorBidi"/>
          <w:sz w:val="8"/>
          <w:szCs w:val="8"/>
          <w:lang w:val="uk-UA"/>
        </w:rPr>
      </w:pP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57"/>
      </w:tblGrid>
      <w:tr w:rsidR="00E775B2" w:rsidRPr="00314930" w14:paraId="48006AD0" w14:textId="77777777" w:rsidTr="009D3363">
        <w:trPr>
          <w:trHeight w:val="983"/>
        </w:trPr>
        <w:tc>
          <w:tcPr>
            <w:tcW w:w="1696" w:type="dxa"/>
          </w:tcPr>
          <w:p w14:paraId="2D757A12" w14:textId="5A21BEE4" w:rsidR="00224CD3" w:rsidRPr="001C5B0E" w:rsidRDefault="00E775B2" w:rsidP="008D5760">
            <w:pPr>
              <w:rPr>
                <w:rFonts w:asciiTheme="majorBidi" w:hAnsiTheme="majorBidi" w:cstheme="majorBidi"/>
                <w:u w:val="single"/>
                <w:lang w:val="uk-UA"/>
              </w:rPr>
            </w:pPr>
            <w:r w:rsidRPr="001C5B0E">
              <w:rPr>
                <w:rFonts w:asciiTheme="majorBidi" w:hAnsiTheme="majorBidi" w:cstheme="majorBidi"/>
                <w:u w:val="single"/>
                <w:lang w:val="uk-UA"/>
              </w:rPr>
              <w:t>Виконавець</w:t>
            </w:r>
            <w:r w:rsidR="00224CD3" w:rsidRPr="001C5B0E">
              <w:rPr>
                <w:rFonts w:asciiTheme="majorBidi" w:hAnsiTheme="majorBidi" w:cstheme="majorBidi"/>
                <w:u w:val="single"/>
                <w:lang w:val="uk-UA"/>
              </w:rPr>
              <w:t>:</w:t>
            </w:r>
          </w:p>
        </w:tc>
        <w:tc>
          <w:tcPr>
            <w:tcW w:w="8257" w:type="dxa"/>
          </w:tcPr>
          <w:p w14:paraId="2439FDD2" w14:textId="00285B73" w:rsidR="00823F62" w:rsidRPr="001C5B0E" w:rsidRDefault="00823F62" w:rsidP="008D5760">
            <w:pPr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1C5B0E">
              <w:rPr>
                <w:rFonts w:asciiTheme="majorBidi" w:hAnsiTheme="majorBidi" w:cstheme="majorBidi"/>
                <w:b/>
                <w:bCs/>
                <w:lang w:val="uk-UA"/>
              </w:rPr>
              <w:t>{</w:t>
            </w:r>
            <w:proofErr w:type="spellStart"/>
            <w:r w:rsidRPr="001C5B0E">
              <w:rPr>
                <w:rFonts w:asciiTheme="majorBidi" w:hAnsiTheme="majorBidi" w:cstheme="majorBidi"/>
                <w:b/>
                <w:bCs/>
                <w:lang w:val="uk-UA"/>
              </w:rPr>
              <w:t>invoice-</w:t>
            </w:r>
            <w:r w:rsidR="00E471FA" w:rsidRPr="001C5B0E">
              <w:rPr>
                <w:rFonts w:asciiTheme="majorBidi" w:hAnsiTheme="majorBidi" w:cstheme="majorBidi"/>
                <w:b/>
                <w:bCs/>
                <w:lang w:val="uk-UA"/>
              </w:rPr>
              <w:t>contractor</w:t>
            </w:r>
            <w:r w:rsidR="00475686" w:rsidRPr="001C5B0E">
              <w:rPr>
                <w:rFonts w:asciiTheme="majorBidi" w:hAnsiTheme="majorBidi" w:cstheme="majorBidi"/>
                <w:b/>
                <w:bCs/>
                <w:lang w:val="uk-UA"/>
              </w:rPr>
              <w:t>-fullname</w:t>
            </w:r>
            <w:proofErr w:type="spellEnd"/>
            <w:r w:rsidRPr="001C5B0E">
              <w:rPr>
                <w:rFonts w:asciiTheme="majorBidi" w:hAnsiTheme="majorBidi" w:cstheme="majorBidi"/>
                <w:b/>
                <w:bCs/>
                <w:lang w:val="uk-UA"/>
              </w:rPr>
              <w:t>}</w:t>
            </w:r>
          </w:p>
          <w:p w14:paraId="73D6B052" w14:textId="45A28101" w:rsidR="00A938F6" w:rsidRPr="001C5B0E" w:rsidRDefault="00A938F6" w:rsidP="00A938F6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{</w:t>
            </w:r>
            <w:proofErr w:type="spellStart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invoice-contractor-bank-account</w:t>
            </w:r>
            <w:proofErr w:type="spellEnd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 у {</w:t>
            </w:r>
            <w:proofErr w:type="spellStart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invoice-contractor-bank</w:t>
            </w:r>
            <w:proofErr w:type="spellEnd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</w:t>
            </w:r>
          </w:p>
          <w:p w14:paraId="3B9E66C2" w14:textId="04C8D281" w:rsidR="00A938F6" w:rsidRPr="001C5B0E" w:rsidRDefault="00A938F6" w:rsidP="008D5760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{</w:t>
            </w:r>
            <w:proofErr w:type="spellStart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invoice-contractor-address</w:t>
            </w:r>
            <w:proofErr w:type="spellEnd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</w:t>
            </w:r>
            <w:r w:rsidR="00475686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, {</w:t>
            </w:r>
            <w:proofErr w:type="spellStart"/>
            <w:r w:rsidR="00475686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invoice-contractor-contacts</w:t>
            </w:r>
            <w:proofErr w:type="spellEnd"/>
            <w:r w:rsidR="00475686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</w:t>
            </w:r>
          </w:p>
          <w:p w14:paraId="72DEA905" w14:textId="77777777" w:rsidR="00224CD3" w:rsidRPr="001C5B0E" w:rsidRDefault="00224CD3" w:rsidP="00A938F6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 xml:space="preserve">код за ЄДРПОУ </w:t>
            </w:r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{</w:t>
            </w:r>
            <w:proofErr w:type="spellStart"/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</w:t>
            </w:r>
            <w:r w:rsidR="00A938F6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contractor-</w:t>
            </w:r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cod-edrpou</w:t>
            </w:r>
            <w:proofErr w:type="spellEnd"/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</w:t>
            </w:r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 xml:space="preserve">, ІПН </w:t>
            </w:r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{</w:t>
            </w:r>
            <w:proofErr w:type="spellStart"/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</w:t>
            </w:r>
            <w:r w:rsidR="00A938F6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contractor-</w:t>
            </w:r>
            <w:r w:rsidR="00B46680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c</w:t>
            </w:r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od-tax</w:t>
            </w:r>
            <w:proofErr w:type="spellEnd"/>
            <w:r w:rsidR="00823F62"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</w:t>
            </w:r>
          </w:p>
          <w:p w14:paraId="7FE9D0E9" w14:textId="70685291" w:rsidR="00475686" w:rsidRPr="001C5B0E" w:rsidRDefault="00475686" w:rsidP="00A938F6">
            <w:pPr>
              <w:rPr>
                <w:rFonts w:asciiTheme="majorBidi" w:hAnsiTheme="majorBidi" w:cstheme="majorBidi"/>
                <w:sz w:val="8"/>
                <w:szCs w:val="8"/>
                <w:lang w:val="uk-UA"/>
              </w:rPr>
            </w:pPr>
          </w:p>
        </w:tc>
      </w:tr>
      <w:tr w:rsidR="00E775B2" w:rsidRPr="00314930" w14:paraId="329E302C" w14:textId="77777777" w:rsidTr="009D3363">
        <w:trPr>
          <w:trHeight w:val="429"/>
        </w:trPr>
        <w:tc>
          <w:tcPr>
            <w:tcW w:w="1696" w:type="dxa"/>
          </w:tcPr>
          <w:p w14:paraId="530E8441" w14:textId="2F7F1242" w:rsidR="00224CD3" w:rsidRPr="001C5B0E" w:rsidRDefault="00E775B2" w:rsidP="008D5760">
            <w:pPr>
              <w:rPr>
                <w:rFonts w:asciiTheme="majorBidi" w:hAnsiTheme="majorBidi" w:cstheme="majorBidi"/>
                <w:lang w:val="uk-UA"/>
              </w:rPr>
            </w:pPr>
            <w:r w:rsidRPr="001C5B0E">
              <w:rPr>
                <w:rFonts w:asciiTheme="majorBidi" w:hAnsiTheme="majorBidi" w:cstheme="majorBidi"/>
                <w:lang w:val="uk-UA"/>
              </w:rPr>
              <w:t>Замовник</w:t>
            </w:r>
            <w:r w:rsidR="00224CD3" w:rsidRPr="001C5B0E">
              <w:rPr>
                <w:rFonts w:asciiTheme="majorBidi" w:hAnsiTheme="majorBidi" w:cstheme="majorBidi"/>
                <w:lang w:val="uk-UA"/>
              </w:rPr>
              <w:t>:</w:t>
            </w:r>
          </w:p>
        </w:tc>
        <w:tc>
          <w:tcPr>
            <w:tcW w:w="8257" w:type="dxa"/>
          </w:tcPr>
          <w:p w14:paraId="4DC8EC04" w14:textId="44703FB7" w:rsidR="00224CD3" w:rsidRPr="001C5B0E" w:rsidRDefault="00E775B2" w:rsidP="00823F62">
            <w:pPr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1C5B0E">
              <w:rPr>
                <w:rFonts w:asciiTheme="majorBidi" w:hAnsiTheme="majorBidi" w:cstheme="majorBidi"/>
                <w:b/>
                <w:bCs/>
                <w:lang w:val="uk-UA"/>
              </w:rPr>
              <w:t>{</w:t>
            </w:r>
            <w:proofErr w:type="spellStart"/>
            <w:r w:rsidRPr="001C5B0E">
              <w:rPr>
                <w:rFonts w:asciiTheme="majorBidi" w:hAnsiTheme="majorBidi" w:cstheme="majorBidi"/>
                <w:b/>
                <w:bCs/>
                <w:lang w:val="uk-UA"/>
              </w:rPr>
              <w:t>invoice-customer</w:t>
            </w:r>
            <w:r w:rsidR="00475686" w:rsidRPr="001C5B0E">
              <w:rPr>
                <w:rFonts w:asciiTheme="majorBidi" w:hAnsiTheme="majorBidi" w:cstheme="majorBidi"/>
                <w:b/>
                <w:bCs/>
                <w:lang w:val="uk-UA"/>
              </w:rPr>
              <w:t>-fullname</w:t>
            </w:r>
            <w:proofErr w:type="spellEnd"/>
            <w:r w:rsidRPr="001C5B0E">
              <w:rPr>
                <w:rFonts w:asciiTheme="majorBidi" w:hAnsiTheme="majorBidi" w:cstheme="majorBidi"/>
                <w:b/>
                <w:bCs/>
                <w:lang w:val="uk-UA"/>
              </w:rPr>
              <w:t>}</w:t>
            </w:r>
          </w:p>
          <w:p w14:paraId="21F37BB5" w14:textId="77777777" w:rsidR="00475686" w:rsidRPr="001C5B0E" w:rsidRDefault="00475686" w:rsidP="00823F62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{</w:t>
            </w:r>
            <w:proofErr w:type="spellStart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invoice-customer-contacts</w:t>
            </w:r>
            <w:proofErr w:type="spellEnd"/>
            <w:r w:rsidRPr="001C5B0E">
              <w:rPr>
                <w:rFonts w:asciiTheme="majorBidi" w:hAnsiTheme="majorBidi" w:cstheme="majorBidi"/>
                <w:sz w:val="20"/>
                <w:szCs w:val="20"/>
                <w:lang w:val="uk-UA"/>
              </w:rPr>
              <w:t>}</w:t>
            </w:r>
          </w:p>
          <w:p w14:paraId="377F8857" w14:textId="7EDE4A8C" w:rsidR="00475686" w:rsidRPr="001C5B0E" w:rsidRDefault="00475686" w:rsidP="00823F62">
            <w:pPr>
              <w:rPr>
                <w:rFonts w:asciiTheme="majorBidi" w:hAnsiTheme="majorBidi" w:cstheme="majorBidi"/>
                <w:b/>
                <w:bCs/>
                <w:sz w:val="8"/>
                <w:szCs w:val="8"/>
                <w:lang w:val="uk-UA"/>
              </w:rPr>
            </w:pPr>
          </w:p>
        </w:tc>
      </w:tr>
      <w:tr w:rsidR="00E775B2" w:rsidRPr="001C5B0E" w14:paraId="54A9BB18" w14:textId="77777777" w:rsidTr="00823F62">
        <w:tc>
          <w:tcPr>
            <w:tcW w:w="1696" w:type="dxa"/>
          </w:tcPr>
          <w:p w14:paraId="79AAD528" w14:textId="6293F413" w:rsidR="00224CD3" w:rsidRPr="001C5B0E" w:rsidRDefault="00224CD3" w:rsidP="008D5760">
            <w:pPr>
              <w:rPr>
                <w:rFonts w:asciiTheme="majorBidi" w:hAnsiTheme="majorBidi" w:cstheme="majorBidi"/>
                <w:lang w:val="uk-UA"/>
              </w:rPr>
            </w:pPr>
            <w:r w:rsidRPr="001C5B0E">
              <w:rPr>
                <w:rFonts w:asciiTheme="majorBidi" w:hAnsiTheme="majorBidi" w:cstheme="majorBidi"/>
                <w:lang w:val="uk-UA"/>
              </w:rPr>
              <w:t>Договір:</w:t>
            </w:r>
          </w:p>
        </w:tc>
        <w:tc>
          <w:tcPr>
            <w:tcW w:w="8257" w:type="dxa"/>
          </w:tcPr>
          <w:p w14:paraId="29C0632F" w14:textId="026BFE10" w:rsidR="00224CD3" w:rsidRPr="001C5B0E" w:rsidRDefault="00E775B2" w:rsidP="00E775B2">
            <w:pPr>
              <w:rPr>
                <w:rFonts w:asciiTheme="majorBidi" w:hAnsiTheme="majorBidi" w:cstheme="majorBidi"/>
                <w:lang w:val="uk-UA"/>
              </w:rPr>
            </w:pPr>
            <w:r w:rsidRPr="001C5B0E">
              <w:rPr>
                <w:rFonts w:asciiTheme="majorBidi" w:hAnsiTheme="majorBidi" w:cstheme="majorBidi"/>
                <w:lang w:val="uk-UA"/>
              </w:rPr>
              <w:t>{</w:t>
            </w:r>
            <w:proofErr w:type="spellStart"/>
            <w:r w:rsidR="00475686" w:rsidRPr="001C5B0E">
              <w:rPr>
                <w:rFonts w:asciiTheme="majorBidi" w:hAnsiTheme="majorBidi" w:cstheme="majorBidi"/>
                <w:lang w:val="uk-UA"/>
              </w:rPr>
              <w:t>contract-number-date</w:t>
            </w:r>
            <w:proofErr w:type="spellEnd"/>
            <w:r w:rsidRPr="001C5B0E">
              <w:rPr>
                <w:rFonts w:asciiTheme="majorBidi" w:hAnsiTheme="majorBidi" w:cstheme="majorBidi"/>
                <w:lang w:val="uk-UA"/>
              </w:rPr>
              <w:t>}</w:t>
            </w:r>
          </w:p>
        </w:tc>
      </w:tr>
    </w:tbl>
    <w:p w14:paraId="04BE58D2" w14:textId="77777777" w:rsidR="009D3363" w:rsidRPr="001C5B0E" w:rsidRDefault="009D3363" w:rsidP="00224CD3">
      <w:pPr>
        <w:rPr>
          <w:rFonts w:asciiTheme="majorBidi" w:hAnsiTheme="majorBidi" w:cstheme="majorBidi"/>
          <w:sz w:val="8"/>
          <w:szCs w:val="8"/>
          <w:lang w:val="uk-UA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9D3363" w:rsidRPr="001C5B0E" w14:paraId="537B28BF" w14:textId="77777777" w:rsidTr="008D5760">
        <w:tc>
          <w:tcPr>
            <w:tcW w:w="673" w:type="dxa"/>
          </w:tcPr>
          <w:p w14:paraId="22636ABC" w14:textId="77777777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 xml:space="preserve">№ </w:t>
            </w:r>
            <w:proofErr w:type="spellStart"/>
            <w:r w:rsidRPr="001C5B0E">
              <w:rPr>
                <w:lang w:val="uk-UA"/>
              </w:rPr>
              <w:t>за.п</w:t>
            </w:r>
            <w:proofErr w:type="spellEnd"/>
            <w:r w:rsidRPr="001C5B0E">
              <w:rPr>
                <w:lang w:val="uk-UA"/>
              </w:rPr>
              <w:t>.</w:t>
            </w:r>
          </w:p>
        </w:tc>
        <w:tc>
          <w:tcPr>
            <w:tcW w:w="4567" w:type="dxa"/>
          </w:tcPr>
          <w:p w14:paraId="5B028643" w14:textId="10626540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 xml:space="preserve">Найменування </w:t>
            </w:r>
            <w:r w:rsidR="001C0D69" w:rsidRPr="001C5B0E">
              <w:rPr>
                <w:lang w:val="uk-UA"/>
              </w:rPr>
              <w:t>послуг</w:t>
            </w:r>
          </w:p>
        </w:tc>
        <w:tc>
          <w:tcPr>
            <w:tcW w:w="851" w:type="dxa"/>
          </w:tcPr>
          <w:p w14:paraId="0AE59BA0" w14:textId="77777777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 xml:space="preserve">Од. </w:t>
            </w:r>
            <w:proofErr w:type="spellStart"/>
            <w:r w:rsidRPr="001C5B0E">
              <w:rPr>
                <w:lang w:val="uk-UA"/>
              </w:rPr>
              <w:t>вим</w:t>
            </w:r>
            <w:proofErr w:type="spellEnd"/>
            <w:r w:rsidRPr="001C5B0E">
              <w:rPr>
                <w:lang w:val="uk-UA"/>
              </w:rPr>
              <w:t>.</w:t>
            </w:r>
          </w:p>
        </w:tc>
        <w:tc>
          <w:tcPr>
            <w:tcW w:w="850" w:type="dxa"/>
          </w:tcPr>
          <w:p w14:paraId="258FF017" w14:textId="77777777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Кількість</w:t>
            </w:r>
          </w:p>
        </w:tc>
        <w:tc>
          <w:tcPr>
            <w:tcW w:w="1418" w:type="dxa"/>
          </w:tcPr>
          <w:p w14:paraId="1DFA6738" w14:textId="77777777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Ціна без ПДВ, грн.</w:t>
            </w:r>
          </w:p>
        </w:tc>
        <w:tc>
          <w:tcPr>
            <w:tcW w:w="1559" w:type="dxa"/>
          </w:tcPr>
          <w:p w14:paraId="2A56800C" w14:textId="77777777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Сума без ПДВ, грн.</w:t>
            </w:r>
          </w:p>
        </w:tc>
      </w:tr>
      <w:tr w:rsidR="009D3363" w:rsidRPr="00314930" w14:paraId="65480E45" w14:textId="77777777" w:rsidTr="008D5760">
        <w:tc>
          <w:tcPr>
            <w:tcW w:w="673" w:type="dxa"/>
            <w:vAlign w:val="center"/>
          </w:tcPr>
          <w:p w14:paraId="36D6FFCE" w14:textId="2DF54ACF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{#items}{invoice-job-item-number}</w:t>
            </w:r>
          </w:p>
        </w:tc>
        <w:tc>
          <w:tcPr>
            <w:tcW w:w="4567" w:type="dxa"/>
            <w:vAlign w:val="center"/>
          </w:tcPr>
          <w:p w14:paraId="71204232" w14:textId="34E6E3C7" w:rsidR="009D3363" w:rsidRPr="001C5B0E" w:rsidRDefault="009D3363" w:rsidP="00930FA7">
            <w:pPr>
              <w:spacing w:line="276" w:lineRule="auto"/>
              <w:rPr>
                <w:lang w:val="uk-UA"/>
              </w:rPr>
            </w:pPr>
            <w:r w:rsidRPr="001C5B0E">
              <w:rPr>
                <w:lang w:val="uk-UA"/>
              </w:rPr>
              <w:t>{</w:t>
            </w:r>
            <w:proofErr w:type="spellStart"/>
            <w:r w:rsidRPr="001C5B0E">
              <w:rPr>
                <w:lang w:val="uk-UA"/>
              </w:rPr>
              <w:t>invoice-job-item-title</w:t>
            </w:r>
            <w:proofErr w:type="spellEnd"/>
            <w:r w:rsidRPr="001C5B0E">
              <w:rPr>
                <w:lang w:val="uk-UA"/>
              </w:rPr>
              <w:t>}</w:t>
            </w:r>
          </w:p>
        </w:tc>
        <w:tc>
          <w:tcPr>
            <w:tcW w:w="851" w:type="dxa"/>
            <w:vAlign w:val="center"/>
          </w:tcPr>
          <w:p w14:paraId="7D98797D" w14:textId="2792A836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{</w:t>
            </w:r>
            <w:proofErr w:type="spellStart"/>
            <w:r w:rsidRPr="001C5B0E">
              <w:rPr>
                <w:lang w:val="uk-UA"/>
              </w:rPr>
              <w:t>invoice-job-item-unit</w:t>
            </w:r>
            <w:proofErr w:type="spellEnd"/>
            <w:r w:rsidRPr="001C5B0E">
              <w:rPr>
                <w:lang w:val="uk-UA"/>
              </w:rPr>
              <w:t>}</w:t>
            </w:r>
          </w:p>
        </w:tc>
        <w:tc>
          <w:tcPr>
            <w:tcW w:w="850" w:type="dxa"/>
            <w:vAlign w:val="center"/>
          </w:tcPr>
          <w:p w14:paraId="5D799E07" w14:textId="3B048DD4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{</w:t>
            </w:r>
            <w:proofErr w:type="spellStart"/>
            <w:r w:rsidRPr="001C5B0E">
              <w:rPr>
                <w:lang w:val="uk-UA"/>
              </w:rPr>
              <w:t>invoice-job-item-quantity</w:t>
            </w:r>
            <w:proofErr w:type="spellEnd"/>
            <w:r w:rsidRPr="001C5B0E">
              <w:rPr>
                <w:lang w:val="uk-UA"/>
              </w:rPr>
              <w:t>}</w:t>
            </w:r>
          </w:p>
        </w:tc>
        <w:tc>
          <w:tcPr>
            <w:tcW w:w="1418" w:type="dxa"/>
            <w:vAlign w:val="center"/>
          </w:tcPr>
          <w:p w14:paraId="1DB068DB" w14:textId="7C5542D4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{</w:t>
            </w:r>
            <w:proofErr w:type="spellStart"/>
            <w:r w:rsidRPr="001C5B0E">
              <w:rPr>
                <w:lang w:val="uk-UA"/>
              </w:rPr>
              <w:t>invoice-job-item-price</w:t>
            </w:r>
            <w:proofErr w:type="spellEnd"/>
            <w:r w:rsidRPr="001C5B0E">
              <w:rPr>
                <w:lang w:val="uk-UA"/>
              </w:rPr>
              <w:t>}</w:t>
            </w:r>
          </w:p>
        </w:tc>
        <w:tc>
          <w:tcPr>
            <w:tcW w:w="1559" w:type="dxa"/>
            <w:vAlign w:val="center"/>
          </w:tcPr>
          <w:p w14:paraId="13B36C22" w14:textId="6ABDE1A4" w:rsidR="009D3363" w:rsidRPr="001C5B0E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C5B0E">
              <w:rPr>
                <w:lang w:val="uk-UA"/>
              </w:rPr>
              <w:t>{</w:t>
            </w:r>
            <w:proofErr w:type="spellStart"/>
            <w:r w:rsidRPr="001C5B0E">
              <w:rPr>
                <w:lang w:val="uk-UA"/>
              </w:rPr>
              <w:t>invoice-job-item-total-price</w:t>
            </w:r>
            <w:proofErr w:type="spellEnd"/>
            <w:r w:rsidRPr="001C5B0E">
              <w:rPr>
                <w:lang w:val="uk-UA"/>
              </w:rPr>
              <w:t>}{/</w:t>
            </w:r>
            <w:proofErr w:type="spellStart"/>
            <w:r w:rsidRPr="001C5B0E">
              <w:rPr>
                <w:lang w:val="uk-UA"/>
              </w:rPr>
              <w:t>items</w:t>
            </w:r>
            <w:proofErr w:type="spellEnd"/>
            <w:r w:rsidRPr="001C5B0E">
              <w:rPr>
                <w:lang w:val="uk-UA"/>
              </w:rPr>
              <w:t>}</w:t>
            </w:r>
          </w:p>
        </w:tc>
      </w:tr>
      <w:tr w:rsidR="009D3363" w:rsidRPr="00314930" w14:paraId="1611F42E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18585691" w14:textId="77777777" w:rsidR="009D3363" w:rsidRPr="001C5B0E" w:rsidRDefault="009D3363" w:rsidP="008D5760">
            <w:pPr>
              <w:spacing w:line="276" w:lineRule="auto"/>
              <w:rPr>
                <w:lang w:val="uk-UA"/>
              </w:rPr>
            </w:pPr>
            <w:r w:rsidRPr="001C5B0E">
              <w:rPr>
                <w:lang w:val="uk-UA"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0FFDC8ED" w14:textId="68B35BE1" w:rsidR="009D3363" w:rsidRPr="001C5B0E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C5B0E">
              <w:rPr>
                <w:b/>
                <w:bCs/>
                <w:lang w:val="uk-UA"/>
              </w:rPr>
              <w:t>{</w:t>
            </w:r>
            <w:proofErr w:type="spellStart"/>
            <w:r w:rsidRPr="001C5B0E">
              <w:rPr>
                <w:b/>
                <w:bCs/>
                <w:lang w:val="uk-UA"/>
              </w:rPr>
              <w:t>invoice-jobs-price-without-tax</w:t>
            </w:r>
            <w:proofErr w:type="spellEnd"/>
            <w:r w:rsidRPr="001C5B0E">
              <w:rPr>
                <w:b/>
                <w:bCs/>
                <w:lang w:val="uk-UA"/>
              </w:rPr>
              <w:t>}</w:t>
            </w:r>
          </w:p>
        </w:tc>
      </w:tr>
      <w:tr w:rsidR="009D3363" w:rsidRPr="001C5B0E" w14:paraId="7054993B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9D15882" w14:textId="77777777" w:rsidR="009D3363" w:rsidRPr="001C5B0E" w:rsidRDefault="009D3363" w:rsidP="008D5760">
            <w:pPr>
              <w:spacing w:line="276" w:lineRule="auto"/>
              <w:rPr>
                <w:lang w:val="uk-UA"/>
              </w:rPr>
            </w:pPr>
            <w:r w:rsidRPr="001C5B0E">
              <w:rPr>
                <w:lang w:val="uk-UA"/>
              </w:rPr>
              <w:t>ПДВ 20%</w:t>
            </w:r>
          </w:p>
        </w:tc>
        <w:tc>
          <w:tcPr>
            <w:tcW w:w="1559" w:type="dxa"/>
            <w:vAlign w:val="center"/>
          </w:tcPr>
          <w:p w14:paraId="7F3D5E38" w14:textId="6A2D4D12" w:rsidR="009D3363" w:rsidRPr="001C5B0E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C5B0E">
              <w:rPr>
                <w:b/>
                <w:bCs/>
                <w:lang w:val="uk-UA"/>
              </w:rPr>
              <w:t>{</w:t>
            </w:r>
            <w:proofErr w:type="spellStart"/>
            <w:r w:rsidRPr="001C5B0E">
              <w:rPr>
                <w:b/>
                <w:bCs/>
                <w:lang w:val="uk-UA"/>
              </w:rPr>
              <w:t>invoice-jobs-tax</w:t>
            </w:r>
            <w:proofErr w:type="spellEnd"/>
            <w:r w:rsidRPr="001C5B0E">
              <w:rPr>
                <w:b/>
                <w:bCs/>
                <w:lang w:val="uk-UA"/>
              </w:rPr>
              <w:t>}</w:t>
            </w:r>
          </w:p>
        </w:tc>
      </w:tr>
      <w:tr w:rsidR="009D3363" w:rsidRPr="00314930" w14:paraId="4A2C01EA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78875541" w14:textId="77777777" w:rsidR="009D3363" w:rsidRPr="001C5B0E" w:rsidRDefault="009D3363" w:rsidP="008D5760">
            <w:pPr>
              <w:spacing w:line="276" w:lineRule="auto"/>
              <w:rPr>
                <w:lang w:val="uk-UA"/>
              </w:rPr>
            </w:pPr>
            <w:r w:rsidRPr="001C5B0E">
              <w:rPr>
                <w:lang w:val="uk-UA"/>
              </w:rPr>
              <w:t>Всього з ПДВ 20 %</w:t>
            </w:r>
          </w:p>
        </w:tc>
        <w:tc>
          <w:tcPr>
            <w:tcW w:w="1559" w:type="dxa"/>
            <w:vAlign w:val="center"/>
          </w:tcPr>
          <w:p w14:paraId="7ADEA34F" w14:textId="052C7B4A" w:rsidR="009D3363" w:rsidRPr="001C5B0E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C5B0E">
              <w:rPr>
                <w:b/>
                <w:bCs/>
                <w:lang w:val="uk-UA"/>
              </w:rPr>
              <w:t>{</w:t>
            </w:r>
            <w:proofErr w:type="spellStart"/>
            <w:r w:rsidRPr="001C5B0E">
              <w:rPr>
                <w:b/>
                <w:bCs/>
                <w:lang w:val="uk-UA"/>
              </w:rPr>
              <w:t>invoice-jobs-price-with-tax</w:t>
            </w:r>
            <w:proofErr w:type="spellEnd"/>
            <w:r w:rsidRPr="001C5B0E">
              <w:rPr>
                <w:b/>
                <w:bCs/>
                <w:lang w:val="uk-UA"/>
              </w:rPr>
              <w:t>}</w:t>
            </w:r>
          </w:p>
        </w:tc>
      </w:tr>
    </w:tbl>
    <w:p w14:paraId="6EAA22E7" w14:textId="77777777" w:rsidR="009D3363" w:rsidRPr="001C5B0E" w:rsidRDefault="009D3363" w:rsidP="00224CD3">
      <w:pPr>
        <w:rPr>
          <w:rFonts w:asciiTheme="majorBidi" w:hAnsiTheme="majorBidi" w:cstheme="majorBidi"/>
          <w:lang w:val="uk-UA"/>
        </w:rPr>
      </w:pPr>
    </w:p>
    <w:p w14:paraId="6647940C" w14:textId="77777777" w:rsidR="009D3363" w:rsidRPr="001C5B0E" w:rsidRDefault="009D3363" w:rsidP="00224CD3">
      <w:pPr>
        <w:rPr>
          <w:rFonts w:asciiTheme="majorBidi" w:hAnsiTheme="majorBidi" w:cstheme="majorBidi"/>
          <w:lang w:val="uk-UA"/>
        </w:rPr>
      </w:pPr>
    </w:p>
    <w:p w14:paraId="78A817C9" w14:textId="5F5A43B9" w:rsidR="00224CD3" w:rsidRPr="001C5B0E" w:rsidRDefault="000F335A" w:rsidP="00224CD3">
      <w:pPr>
        <w:rPr>
          <w:b/>
          <w:bCs/>
          <w:lang w:val="uk-UA"/>
        </w:rPr>
      </w:pPr>
      <w:r w:rsidRPr="001C5B0E">
        <w:rPr>
          <w:rFonts w:asciiTheme="majorBidi" w:hAnsiTheme="majorBidi" w:cstheme="majorBidi"/>
          <w:b/>
          <w:lang w:val="uk-UA"/>
        </w:rPr>
        <w:t xml:space="preserve">Сума прописом: </w:t>
      </w:r>
      <w:r w:rsidRPr="001C5B0E">
        <w:rPr>
          <w:b/>
          <w:bCs/>
          <w:lang w:val="uk-UA"/>
        </w:rPr>
        <w:t>{</w:t>
      </w:r>
      <w:proofErr w:type="spellStart"/>
      <w:r w:rsidRPr="001C5B0E">
        <w:rPr>
          <w:b/>
          <w:bCs/>
          <w:lang w:val="uk-UA"/>
        </w:rPr>
        <w:t>invoice-price-literal</w:t>
      </w:r>
      <w:proofErr w:type="spellEnd"/>
      <w:r w:rsidRPr="001C5B0E">
        <w:rPr>
          <w:b/>
          <w:bCs/>
          <w:lang w:val="uk-UA"/>
        </w:rPr>
        <w:t>}</w:t>
      </w:r>
    </w:p>
    <w:p w14:paraId="04E7C7AD" w14:textId="77777777" w:rsidR="001433CC" w:rsidRPr="001C5B0E" w:rsidRDefault="001433CC" w:rsidP="00224CD3">
      <w:pPr>
        <w:rPr>
          <w:rFonts w:asciiTheme="majorBidi" w:hAnsiTheme="majorBidi" w:cstheme="majorBidi"/>
          <w:lang w:val="uk-UA"/>
        </w:rPr>
      </w:pPr>
    </w:p>
    <w:p w14:paraId="7C5057FC" w14:textId="4B9EB668" w:rsidR="00224CD3" w:rsidRPr="001C5B0E" w:rsidRDefault="00224CD3" w:rsidP="00224CD3">
      <w:pPr>
        <w:jc w:val="center"/>
        <w:rPr>
          <w:rFonts w:asciiTheme="majorBidi" w:hAnsiTheme="majorBidi" w:cstheme="majorBidi"/>
          <w:lang w:val="uk-UA"/>
        </w:rPr>
      </w:pPr>
      <w:r w:rsidRPr="001C5B0E">
        <w:rPr>
          <w:rFonts w:asciiTheme="majorBidi" w:hAnsiTheme="majorBidi" w:cstheme="majorBidi"/>
          <w:lang w:val="uk-UA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665"/>
      </w:tblGrid>
      <w:tr w:rsidR="000F335A" w:rsidRPr="001C5B0E" w14:paraId="3CDDBB53" w14:textId="77777777" w:rsidTr="007E72DD">
        <w:tc>
          <w:tcPr>
            <w:tcW w:w="5245" w:type="dxa"/>
            <w:vAlign w:val="center"/>
          </w:tcPr>
          <w:p w14:paraId="2710589D" w14:textId="54C77FAB" w:rsidR="000F335A" w:rsidRPr="001C5B0E" w:rsidRDefault="000F335A" w:rsidP="00224CD3">
            <w:pPr>
              <w:rPr>
                <w:rFonts w:asciiTheme="majorBidi" w:hAnsiTheme="majorBidi" w:cstheme="majorBidi"/>
                <w:lang w:val="uk-UA"/>
              </w:rPr>
            </w:pPr>
            <w:r w:rsidRPr="001C5B0E">
              <w:rPr>
                <w:rFonts w:asciiTheme="majorBidi" w:hAnsiTheme="majorBidi" w:cstheme="majorBidi"/>
                <w:lang w:val="uk-UA"/>
              </w:rPr>
              <w:t>{</w:t>
            </w:r>
            <w:proofErr w:type="spellStart"/>
            <w:r w:rsidRPr="001C5B0E">
              <w:rPr>
                <w:rFonts w:asciiTheme="majorBidi" w:hAnsiTheme="majorBidi" w:cstheme="majorBidi"/>
                <w:lang w:val="uk-UA"/>
              </w:rPr>
              <w:t>invoice-</w:t>
            </w:r>
            <w:r w:rsidR="00E471FA" w:rsidRPr="001C5B0E">
              <w:rPr>
                <w:rFonts w:asciiTheme="majorBidi" w:hAnsiTheme="majorBidi" w:cstheme="majorBidi"/>
                <w:lang w:val="uk-UA"/>
              </w:rPr>
              <w:t>contractor</w:t>
            </w:r>
            <w:r w:rsidRPr="001C5B0E">
              <w:rPr>
                <w:rFonts w:asciiTheme="majorBidi" w:hAnsiTheme="majorBidi" w:cstheme="majorBidi"/>
                <w:lang w:val="uk-UA"/>
              </w:rPr>
              <w:t>-position</w:t>
            </w:r>
            <w:proofErr w:type="spellEnd"/>
            <w:r w:rsidRPr="001C5B0E">
              <w:rPr>
                <w:rFonts w:asciiTheme="majorBidi" w:hAnsiTheme="majorBidi" w:cstheme="majorBidi"/>
                <w:lang w:val="uk-UA"/>
              </w:rPr>
              <w:t>}</w:t>
            </w:r>
            <w:r w:rsidRPr="001C5B0E">
              <w:rPr>
                <w:rFonts w:asciiTheme="majorBidi" w:hAnsiTheme="majorBidi" w:cstheme="majorBidi"/>
                <w:lang w:val="uk-UA"/>
              </w:rPr>
              <w:tab/>
            </w:r>
          </w:p>
        </w:tc>
        <w:tc>
          <w:tcPr>
            <w:tcW w:w="4665" w:type="dxa"/>
            <w:vAlign w:val="center"/>
          </w:tcPr>
          <w:p w14:paraId="392433A3" w14:textId="494AD23F" w:rsidR="000F335A" w:rsidRPr="001C5B0E" w:rsidRDefault="000F335A" w:rsidP="000F335A">
            <w:pPr>
              <w:jc w:val="right"/>
              <w:rPr>
                <w:rFonts w:asciiTheme="majorBidi" w:hAnsiTheme="majorBidi" w:cstheme="majorBidi"/>
                <w:lang w:val="uk-UA"/>
              </w:rPr>
            </w:pPr>
            <w:r w:rsidRPr="001C5B0E">
              <w:rPr>
                <w:rFonts w:asciiTheme="majorBidi" w:hAnsiTheme="majorBidi" w:cstheme="majorBidi"/>
                <w:lang w:val="uk-UA"/>
              </w:rPr>
              <w:t xml:space="preserve">__________ </w:t>
            </w:r>
            <w:r w:rsidR="007E72DD" w:rsidRPr="001C5B0E">
              <w:rPr>
                <w:rFonts w:asciiTheme="majorBidi" w:hAnsiTheme="majorBidi" w:cstheme="majorBidi"/>
                <w:lang w:val="uk-UA"/>
              </w:rPr>
              <w:t>{</w:t>
            </w:r>
            <w:proofErr w:type="spellStart"/>
            <w:r w:rsidR="007E72DD" w:rsidRPr="001C5B0E">
              <w:rPr>
                <w:rFonts w:asciiTheme="majorBidi" w:hAnsiTheme="majorBidi" w:cstheme="majorBidi"/>
                <w:lang w:val="uk-UA"/>
              </w:rPr>
              <w:t>invoice-sign-</w:t>
            </w:r>
            <w:r w:rsidR="00E471FA" w:rsidRPr="001C5B0E">
              <w:rPr>
                <w:rFonts w:asciiTheme="majorBidi" w:hAnsiTheme="majorBidi" w:cstheme="majorBidi"/>
                <w:lang w:val="uk-UA"/>
              </w:rPr>
              <w:t>contractor</w:t>
            </w:r>
            <w:r w:rsidR="007E72DD" w:rsidRPr="001C5B0E">
              <w:rPr>
                <w:rFonts w:asciiTheme="majorBidi" w:hAnsiTheme="majorBidi" w:cstheme="majorBidi"/>
                <w:lang w:val="uk-UA"/>
              </w:rPr>
              <w:t>-person</w:t>
            </w:r>
            <w:proofErr w:type="spellEnd"/>
            <w:r w:rsidR="007E72DD" w:rsidRPr="001C5B0E">
              <w:rPr>
                <w:rFonts w:asciiTheme="majorBidi" w:hAnsiTheme="majorBidi" w:cstheme="majorBidi"/>
                <w:lang w:val="uk-UA"/>
              </w:rPr>
              <w:t>}</w:t>
            </w:r>
          </w:p>
        </w:tc>
      </w:tr>
    </w:tbl>
    <w:p w14:paraId="314C5635" w14:textId="77777777" w:rsidR="00224CD3" w:rsidRPr="001C5B0E" w:rsidRDefault="00224CD3" w:rsidP="00224CD3">
      <w:pPr>
        <w:rPr>
          <w:rFonts w:asciiTheme="majorBidi" w:hAnsiTheme="majorBidi" w:cstheme="majorBidi"/>
          <w:lang w:val="uk-UA"/>
        </w:rPr>
      </w:pPr>
    </w:p>
    <w:p w14:paraId="44CBD1B5" w14:textId="49F516A5" w:rsidR="00224CD3" w:rsidRPr="001C5B0E" w:rsidRDefault="000F335A" w:rsidP="001433CC">
      <w:pPr>
        <w:ind w:left="7080"/>
        <w:rPr>
          <w:rFonts w:asciiTheme="majorBidi" w:hAnsiTheme="majorBidi" w:cstheme="majorBidi"/>
          <w:lang w:val="uk-UA"/>
        </w:rPr>
      </w:pPr>
      <w:r w:rsidRPr="001C5B0E">
        <w:rPr>
          <w:bCs/>
          <w:sz w:val="20"/>
          <w:szCs w:val="20"/>
          <w:lang w:val="uk-UA" w:eastAsia="uk-UA"/>
        </w:rPr>
        <w:t>(М.П.)</w:t>
      </w:r>
    </w:p>
    <w:sectPr w:rsidR="00224CD3" w:rsidRPr="001C5B0E" w:rsidSect="00823F62">
      <w:pgSz w:w="11907" w:h="16840" w:code="9"/>
      <w:pgMar w:top="1134" w:right="569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1F35"/>
    <w:multiLevelType w:val="hybridMultilevel"/>
    <w:tmpl w:val="CB1692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191126D"/>
    <w:multiLevelType w:val="hybridMultilevel"/>
    <w:tmpl w:val="29F4B920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82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0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1F"/>
    <w:rsid w:val="00024C19"/>
    <w:rsid w:val="00035FC0"/>
    <w:rsid w:val="00042012"/>
    <w:rsid w:val="00050F5E"/>
    <w:rsid w:val="00080712"/>
    <w:rsid w:val="00080B0C"/>
    <w:rsid w:val="00082750"/>
    <w:rsid w:val="00084DDD"/>
    <w:rsid w:val="00087A07"/>
    <w:rsid w:val="00090F9A"/>
    <w:rsid w:val="000947D9"/>
    <w:rsid w:val="000A0756"/>
    <w:rsid w:val="000B22BB"/>
    <w:rsid w:val="000B6087"/>
    <w:rsid w:val="000C3237"/>
    <w:rsid w:val="000D3E6D"/>
    <w:rsid w:val="000E33CA"/>
    <w:rsid w:val="000E60A7"/>
    <w:rsid w:val="000F335A"/>
    <w:rsid w:val="00102802"/>
    <w:rsid w:val="00125B2F"/>
    <w:rsid w:val="00133244"/>
    <w:rsid w:val="001433CC"/>
    <w:rsid w:val="001826BB"/>
    <w:rsid w:val="001925B3"/>
    <w:rsid w:val="001A5563"/>
    <w:rsid w:val="001B3FC6"/>
    <w:rsid w:val="001C0D69"/>
    <w:rsid w:val="001C5B0E"/>
    <w:rsid w:val="001D354D"/>
    <w:rsid w:val="001E6A6F"/>
    <w:rsid w:val="001E7EBC"/>
    <w:rsid w:val="001F1A18"/>
    <w:rsid w:val="002142C7"/>
    <w:rsid w:val="00215492"/>
    <w:rsid w:val="00224CD3"/>
    <w:rsid w:val="002510C1"/>
    <w:rsid w:val="0025759A"/>
    <w:rsid w:val="002705E9"/>
    <w:rsid w:val="00273D4D"/>
    <w:rsid w:val="00275C71"/>
    <w:rsid w:val="00292B4F"/>
    <w:rsid w:val="00295AF2"/>
    <w:rsid w:val="002A66B4"/>
    <w:rsid w:val="002A7C02"/>
    <w:rsid w:val="002B045D"/>
    <w:rsid w:val="002B6F50"/>
    <w:rsid w:val="002D21AE"/>
    <w:rsid w:val="002D28C0"/>
    <w:rsid w:val="002D6E4A"/>
    <w:rsid w:val="002E5A54"/>
    <w:rsid w:val="002E7B86"/>
    <w:rsid w:val="0030359F"/>
    <w:rsid w:val="00314930"/>
    <w:rsid w:val="00327213"/>
    <w:rsid w:val="0033064C"/>
    <w:rsid w:val="00330772"/>
    <w:rsid w:val="00336605"/>
    <w:rsid w:val="00350C0D"/>
    <w:rsid w:val="00352305"/>
    <w:rsid w:val="003600BF"/>
    <w:rsid w:val="0036636D"/>
    <w:rsid w:val="003901F4"/>
    <w:rsid w:val="003A3FC4"/>
    <w:rsid w:val="003B4D2C"/>
    <w:rsid w:val="003C1232"/>
    <w:rsid w:val="003C6592"/>
    <w:rsid w:val="003C7FD2"/>
    <w:rsid w:val="003D0405"/>
    <w:rsid w:val="003D2F5C"/>
    <w:rsid w:val="003F5E13"/>
    <w:rsid w:val="00411488"/>
    <w:rsid w:val="004118F2"/>
    <w:rsid w:val="0042763A"/>
    <w:rsid w:val="0043394D"/>
    <w:rsid w:val="00437238"/>
    <w:rsid w:val="00445ECF"/>
    <w:rsid w:val="00452358"/>
    <w:rsid w:val="00454983"/>
    <w:rsid w:val="00472A5A"/>
    <w:rsid w:val="00475686"/>
    <w:rsid w:val="00497680"/>
    <w:rsid w:val="004A0951"/>
    <w:rsid w:val="004A52C0"/>
    <w:rsid w:val="004B156A"/>
    <w:rsid w:val="004B3B0C"/>
    <w:rsid w:val="004C3E53"/>
    <w:rsid w:val="004C779A"/>
    <w:rsid w:val="004E281A"/>
    <w:rsid w:val="004F4B7B"/>
    <w:rsid w:val="00503115"/>
    <w:rsid w:val="00512D97"/>
    <w:rsid w:val="005221D3"/>
    <w:rsid w:val="005222AC"/>
    <w:rsid w:val="00532155"/>
    <w:rsid w:val="00533012"/>
    <w:rsid w:val="00540D9C"/>
    <w:rsid w:val="005421B4"/>
    <w:rsid w:val="00543080"/>
    <w:rsid w:val="00547466"/>
    <w:rsid w:val="00561CDF"/>
    <w:rsid w:val="00564AC9"/>
    <w:rsid w:val="005848F4"/>
    <w:rsid w:val="0058717D"/>
    <w:rsid w:val="005877EC"/>
    <w:rsid w:val="0059580D"/>
    <w:rsid w:val="00596E86"/>
    <w:rsid w:val="005A086E"/>
    <w:rsid w:val="005A5F3A"/>
    <w:rsid w:val="005A7105"/>
    <w:rsid w:val="005C08EE"/>
    <w:rsid w:val="005F2989"/>
    <w:rsid w:val="005F3E03"/>
    <w:rsid w:val="005F4861"/>
    <w:rsid w:val="005F61F8"/>
    <w:rsid w:val="0061226A"/>
    <w:rsid w:val="0062046C"/>
    <w:rsid w:val="006254F5"/>
    <w:rsid w:val="00634B04"/>
    <w:rsid w:val="00652C3A"/>
    <w:rsid w:val="00672335"/>
    <w:rsid w:val="00682805"/>
    <w:rsid w:val="00687B5C"/>
    <w:rsid w:val="006A0466"/>
    <w:rsid w:val="006A0760"/>
    <w:rsid w:val="006A2309"/>
    <w:rsid w:val="006A4920"/>
    <w:rsid w:val="006A7602"/>
    <w:rsid w:val="006B1960"/>
    <w:rsid w:val="006B67A8"/>
    <w:rsid w:val="006C5A17"/>
    <w:rsid w:val="006F3756"/>
    <w:rsid w:val="006F73DC"/>
    <w:rsid w:val="007039D8"/>
    <w:rsid w:val="00707B75"/>
    <w:rsid w:val="007124E2"/>
    <w:rsid w:val="00716FF6"/>
    <w:rsid w:val="007263CD"/>
    <w:rsid w:val="00733080"/>
    <w:rsid w:val="007566E0"/>
    <w:rsid w:val="00760684"/>
    <w:rsid w:val="00762537"/>
    <w:rsid w:val="0078037A"/>
    <w:rsid w:val="0078516E"/>
    <w:rsid w:val="007905A0"/>
    <w:rsid w:val="007B5636"/>
    <w:rsid w:val="007C1038"/>
    <w:rsid w:val="007D134C"/>
    <w:rsid w:val="007D3158"/>
    <w:rsid w:val="007E0CA0"/>
    <w:rsid w:val="007E72DD"/>
    <w:rsid w:val="007E74C8"/>
    <w:rsid w:val="00801268"/>
    <w:rsid w:val="00801375"/>
    <w:rsid w:val="00804C8F"/>
    <w:rsid w:val="00823F62"/>
    <w:rsid w:val="0084184F"/>
    <w:rsid w:val="00854D96"/>
    <w:rsid w:val="00855A88"/>
    <w:rsid w:val="00862FD3"/>
    <w:rsid w:val="008704A8"/>
    <w:rsid w:val="00874CA3"/>
    <w:rsid w:val="008761AC"/>
    <w:rsid w:val="00885D01"/>
    <w:rsid w:val="008A08CA"/>
    <w:rsid w:val="008B2606"/>
    <w:rsid w:val="008B49A4"/>
    <w:rsid w:val="008D52BF"/>
    <w:rsid w:val="008D71AB"/>
    <w:rsid w:val="008E1CBC"/>
    <w:rsid w:val="008F237F"/>
    <w:rsid w:val="0091546B"/>
    <w:rsid w:val="009224A6"/>
    <w:rsid w:val="00930FA7"/>
    <w:rsid w:val="009375C0"/>
    <w:rsid w:val="00943805"/>
    <w:rsid w:val="00962802"/>
    <w:rsid w:val="0096359D"/>
    <w:rsid w:val="009768D2"/>
    <w:rsid w:val="00980011"/>
    <w:rsid w:val="009B24B3"/>
    <w:rsid w:val="009C7278"/>
    <w:rsid w:val="009D3363"/>
    <w:rsid w:val="009E1340"/>
    <w:rsid w:val="009E287A"/>
    <w:rsid w:val="009E5C4A"/>
    <w:rsid w:val="00A06D9B"/>
    <w:rsid w:val="00A11304"/>
    <w:rsid w:val="00A3627E"/>
    <w:rsid w:val="00A60D8C"/>
    <w:rsid w:val="00A72F2E"/>
    <w:rsid w:val="00A73D4F"/>
    <w:rsid w:val="00A821FE"/>
    <w:rsid w:val="00A83CA2"/>
    <w:rsid w:val="00A9230F"/>
    <w:rsid w:val="00A93195"/>
    <w:rsid w:val="00A938F6"/>
    <w:rsid w:val="00AA575B"/>
    <w:rsid w:val="00AB3C68"/>
    <w:rsid w:val="00AD7E86"/>
    <w:rsid w:val="00AE189C"/>
    <w:rsid w:val="00AE2BE1"/>
    <w:rsid w:val="00AE67C6"/>
    <w:rsid w:val="00AE7AD4"/>
    <w:rsid w:val="00B22307"/>
    <w:rsid w:val="00B3593C"/>
    <w:rsid w:val="00B36455"/>
    <w:rsid w:val="00B43B82"/>
    <w:rsid w:val="00B4536A"/>
    <w:rsid w:val="00B46680"/>
    <w:rsid w:val="00B52ACD"/>
    <w:rsid w:val="00B55D5E"/>
    <w:rsid w:val="00B57F22"/>
    <w:rsid w:val="00B73FFC"/>
    <w:rsid w:val="00B7480E"/>
    <w:rsid w:val="00B91F8C"/>
    <w:rsid w:val="00BC37A3"/>
    <w:rsid w:val="00BC46AF"/>
    <w:rsid w:val="00BC6006"/>
    <w:rsid w:val="00BD580B"/>
    <w:rsid w:val="00BD78E5"/>
    <w:rsid w:val="00BE224A"/>
    <w:rsid w:val="00BF27B2"/>
    <w:rsid w:val="00BF6FC3"/>
    <w:rsid w:val="00C040B6"/>
    <w:rsid w:val="00C07A80"/>
    <w:rsid w:val="00C1446E"/>
    <w:rsid w:val="00C2249A"/>
    <w:rsid w:val="00C251E0"/>
    <w:rsid w:val="00C3012E"/>
    <w:rsid w:val="00C335F7"/>
    <w:rsid w:val="00C35F6B"/>
    <w:rsid w:val="00C36F5A"/>
    <w:rsid w:val="00C421A3"/>
    <w:rsid w:val="00C45BFA"/>
    <w:rsid w:val="00C60D7C"/>
    <w:rsid w:val="00C65E85"/>
    <w:rsid w:val="00C81965"/>
    <w:rsid w:val="00C9119F"/>
    <w:rsid w:val="00CA1214"/>
    <w:rsid w:val="00CD029B"/>
    <w:rsid w:val="00CF6D93"/>
    <w:rsid w:val="00D068D1"/>
    <w:rsid w:val="00D2340A"/>
    <w:rsid w:val="00D27B0B"/>
    <w:rsid w:val="00D379AE"/>
    <w:rsid w:val="00D4358F"/>
    <w:rsid w:val="00D44965"/>
    <w:rsid w:val="00D479A3"/>
    <w:rsid w:val="00D54A90"/>
    <w:rsid w:val="00D6208A"/>
    <w:rsid w:val="00D67107"/>
    <w:rsid w:val="00D70C05"/>
    <w:rsid w:val="00D715F4"/>
    <w:rsid w:val="00D73B1F"/>
    <w:rsid w:val="00D941DB"/>
    <w:rsid w:val="00DA278B"/>
    <w:rsid w:val="00DA2A51"/>
    <w:rsid w:val="00DA30D8"/>
    <w:rsid w:val="00DC0389"/>
    <w:rsid w:val="00DC3195"/>
    <w:rsid w:val="00DD3B90"/>
    <w:rsid w:val="00DE3B44"/>
    <w:rsid w:val="00DF2BAC"/>
    <w:rsid w:val="00DF4A9C"/>
    <w:rsid w:val="00E027B5"/>
    <w:rsid w:val="00E0678B"/>
    <w:rsid w:val="00E11066"/>
    <w:rsid w:val="00E14A53"/>
    <w:rsid w:val="00E15B9B"/>
    <w:rsid w:val="00E234AD"/>
    <w:rsid w:val="00E249EB"/>
    <w:rsid w:val="00E333F5"/>
    <w:rsid w:val="00E37FAE"/>
    <w:rsid w:val="00E45E87"/>
    <w:rsid w:val="00E471FA"/>
    <w:rsid w:val="00E47E09"/>
    <w:rsid w:val="00E47F3F"/>
    <w:rsid w:val="00E775B2"/>
    <w:rsid w:val="00E80F03"/>
    <w:rsid w:val="00E8664E"/>
    <w:rsid w:val="00E95C2C"/>
    <w:rsid w:val="00EA2198"/>
    <w:rsid w:val="00EA294D"/>
    <w:rsid w:val="00EB19AD"/>
    <w:rsid w:val="00EC1C40"/>
    <w:rsid w:val="00ED5C0E"/>
    <w:rsid w:val="00F06C35"/>
    <w:rsid w:val="00F135B7"/>
    <w:rsid w:val="00F23B9B"/>
    <w:rsid w:val="00F24747"/>
    <w:rsid w:val="00F27BC2"/>
    <w:rsid w:val="00F31F61"/>
    <w:rsid w:val="00F44BAE"/>
    <w:rsid w:val="00F45189"/>
    <w:rsid w:val="00F45AC7"/>
    <w:rsid w:val="00F52442"/>
    <w:rsid w:val="00F62105"/>
    <w:rsid w:val="00F62C74"/>
    <w:rsid w:val="00F63130"/>
    <w:rsid w:val="00F7086B"/>
    <w:rsid w:val="00F92117"/>
    <w:rsid w:val="00FB039A"/>
    <w:rsid w:val="00FB0846"/>
    <w:rsid w:val="00FB6520"/>
    <w:rsid w:val="00FC1A45"/>
    <w:rsid w:val="00FC4819"/>
    <w:rsid w:val="00FC69C7"/>
    <w:rsid w:val="00FD63AE"/>
    <w:rsid w:val="00FE65E8"/>
    <w:rsid w:val="00FF0427"/>
    <w:rsid w:val="00F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86CAB1"/>
  <w15:docId w15:val="{E2BD8A15-3968-42A6-8B64-D24A6449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pPr>
      <w:widowControl w:val="0"/>
      <w:ind w:left="40"/>
      <w:jc w:val="both"/>
    </w:pPr>
    <w:rPr>
      <w:snapToGrid w:val="0"/>
      <w:lang w:val="ru-RU" w:eastAsia="ru-RU"/>
    </w:rPr>
  </w:style>
  <w:style w:type="paragraph" w:styleId="BodyText">
    <w:name w:val="Body Text"/>
    <w:basedOn w:val="Normal"/>
    <w:pPr>
      <w:jc w:val="both"/>
    </w:pPr>
    <w:rPr>
      <w:sz w:val="20"/>
      <w:szCs w:val="20"/>
    </w:rPr>
  </w:style>
  <w:style w:type="paragraph" w:styleId="BalloonText">
    <w:name w:val="Balloon Text"/>
    <w:basedOn w:val="Normal"/>
    <w:semiHidden/>
    <w:rsid w:val="00BE22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C48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Sche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68732-13F5-44F4-882F-4D478676E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Schet</Template>
  <TotalTime>158</TotalTime>
  <Pages>1</Pages>
  <Words>850</Words>
  <Characters>485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Рахунок №</vt:lpstr>
      <vt:lpstr>Рахунок №</vt:lpstr>
    </vt:vector>
  </TitlesOfParts>
  <Company>-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№</dc:title>
  <dc:creator>Yevgen Galamaga</dc:creator>
  <cp:lastModifiedBy>Yevgen Galamaga</cp:lastModifiedBy>
  <cp:revision>12</cp:revision>
  <cp:lastPrinted>2009-12-04T12:34:00Z</cp:lastPrinted>
  <dcterms:created xsi:type="dcterms:W3CDTF">2026-03-17T13:17:00Z</dcterms:created>
  <dcterms:modified xsi:type="dcterms:W3CDTF">2026-04-02T06:12:00Z</dcterms:modified>
</cp:coreProperties>
</file>